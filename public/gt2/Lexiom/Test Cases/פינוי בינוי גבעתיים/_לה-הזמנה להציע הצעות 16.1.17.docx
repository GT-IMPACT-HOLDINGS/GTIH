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bidiVisual/>
        <w:tblW w:w="9413" w:type="dxa"/>
        <w:tblLook w:val="04A0"/>
      </w:tblPr>
      <w:tblGrid>
        <w:gridCol w:w="4261"/>
        <w:gridCol w:w="2576"/>
        <w:gridCol w:w="2576"/>
      </w:tblGrid>
      <w:tr w:rsidR="00710AF5" w:rsidRPr="00247B63" w:rsidTr="00462F67">
        <w:tc>
          <w:tcPr>
            <w:tcW w:w="9413" w:type="dxa"/>
            <w:gridSpan w:val="3"/>
          </w:tcPr>
          <w:bookmarkStart w:id="0" w:name="_GoBack"/>
          <w:bookmarkEnd w:id="0"/>
          <w:p w:rsidR="00710AF5" w:rsidRPr="00247B63" w:rsidRDefault="003E5E76" w:rsidP="00B4125D">
            <w:pPr>
              <w:widowControl w:val="0"/>
              <w:autoSpaceDE w:val="0"/>
              <w:autoSpaceDN w:val="0"/>
              <w:spacing w:after="0" w:line="360" w:lineRule="auto"/>
              <w:jc w:val="center"/>
              <w:rPr>
                <w:rFonts w:ascii="Times New Roman" w:eastAsia="Times New Roman" w:hAnsi="Times New Roman" w:cs="David"/>
                <w:b/>
                <w:bCs/>
                <w:sz w:val="25"/>
                <w:szCs w:val="25"/>
                <w:rtl/>
              </w:rPr>
            </w:pPr>
            <w:r>
              <w:rPr>
                <w:rFonts w:ascii="Times New Roman" w:eastAsia="Times New Roman" w:hAnsi="Times New Roman" w:cs="David"/>
                <w:b/>
                <w:bCs/>
                <w:sz w:val="25"/>
                <w:szCs w:val="25"/>
                <w:rtl/>
              </w:rPr>
              <w:fldChar w:fldCharType="begin"/>
            </w:r>
            <w:r w:rsidR="00710AF5">
              <w:rPr>
                <w:rFonts w:ascii="Times New Roman" w:eastAsia="Times New Roman" w:hAnsi="Times New Roman" w:cs="David"/>
                <w:b/>
                <w:bCs/>
                <w:sz w:val="25"/>
                <w:szCs w:val="25"/>
                <w:rtl/>
              </w:rPr>
              <w:instrText xml:space="preserve"> </w:instrText>
            </w:r>
            <w:r w:rsidR="00710AF5">
              <w:rPr>
                <w:rFonts w:ascii="Times New Roman" w:eastAsia="Times New Roman" w:hAnsi="Times New Roman" w:cs="David" w:hint="cs"/>
                <w:b/>
                <w:bCs/>
                <w:sz w:val="25"/>
                <w:szCs w:val="25"/>
              </w:rPr>
              <w:instrText>DATE</w:instrText>
            </w:r>
            <w:r w:rsidR="00710AF5">
              <w:rPr>
                <w:rFonts w:ascii="Times New Roman" w:eastAsia="Times New Roman" w:hAnsi="Times New Roman" w:cs="David" w:hint="cs"/>
                <w:b/>
                <w:bCs/>
                <w:sz w:val="25"/>
                <w:szCs w:val="25"/>
                <w:rtl/>
              </w:rPr>
              <w:instrText xml:space="preserve"> \@ "</w:instrText>
            </w:r>
            <w:r w:rsidR="00710AF5">
              <w:rPr>
                <w:rFonts w:ascii="Times New Roman" w:eastAsia="Times New Roman" w:hAnsi="Times New Roman" w:cs="David" w:hint="cs"/>
                <w:b/>
                <w:bCs/>
                <w:sz w:val="25"/>
                <w:szCs w:val="25"/>
              </w:rPr>
              <w:instrText>dd MMMM yyyy</w:instrText>
            </w:r>
            <w:r w:rsidR="00710AF5">
              <w:rPr>
                <w:rFonts w:ascii="Times New Roman" w:eastAsia="Times New Roman" w:hAnsi="Times New Roman" w:cs="David" w:hint="cs"/>
                <w:b/>
                <w:bCs/>
                <w:sz w:val="25"/>
                <w:szCs w:val="25"/>
                <w:rtl/>
              </w:rPr>
              <w:instrText>"</w:instrText>
            </w:r>
            <w:r w:rsidR="00710AF5">
              <w:rPr>
                <w:rFonts w:ascii="Times New Roman" w:eastAsia="Times New Roman" w:hAnsi="Times New Roman" w:cs="David"/>
                <w:b/>
                <w:bCs/>
                <w:sz w:val="25"/>
                <w:szCs w:val="25"/>
                <w:rtl/>
              </w:rPr>
              <w:instrText xml:space="preserve"> </w:instrText>
            </w:r>
            <w:r>
              <w:rPr>
                <w:rFonts w:ascii="Times New Roman" w:eastAsia="Times New Roman" w:hAnsi="Times New Roman" w:cs="David"/>
                <w:b/>
                <w:bCs/>
                <w:sz w:val="25"/>
                <w:szCs w:val="25"/>
                <w:rtl/>
              </w:rPr>
              <w:fldChar w:fldCharType="separate"/>
            </w:r>
            <w:r w:rsidR="00BA4477">
              <w:rPr>
                <w:rFonts w:ascii="Times New Roman" w:eastAsia="Times New Roman" w:hAnsi="Times New Roman" w:cs="David"/>
                <w:b/>
                <w:bCs/>
                <w:noProof/>
                <w:sz w:val="25"/>
                <w:szCs w:val="25"/>
                <w:rtl/>
              </w:rPr>
              <w:t>‏16 ינואר 2017</w:t>
            </w:r>
            <w:r>
              <w:rPr>
                <w:rFonts w:ascii="Times New Roman" w:eastAsia="Times New Roman" w:hAnsi="Times New Roman" w:cs="David"/>
                <w:b/>
                <w:bCs/>
                <w:sz w:val="25"/>
                <w:szCs w:val="25"/>
                <w:rtl/>
              </w:rPr>
              <w:fldChar w:fldCharType="end"/>
            </w:r>
          </w:p>
        </w:tc>
      </w:tr>
      <w:tr w:rsidR="004749FB" w:rsidRPr="00247B63" w:rsidTr="00462F67">
        <w:tc>
          <w:tcPr>
            <w:tcW w:w="4261" w:type="dxa"/>
          </w:tcPr>
          <w:p w:rsidR="004749FB" w:rsidRPr="00247B63" w:rsidRDefault="004749FB" w:rsidP="00B4125D">
            <w:pPr>
              <w:widowControl w:val="0"/>
              <w:autoSpaceDE w:val="0"/>
              <w:autoSpaceDN w:val="0"/>
              <w:spacing w:before="120" w:after="120" w:line="360" w:lineRule="auto"/>
              <w:jc w:val="both"/>
              <w:rPr>
                <w:rFonts w:ascii="Times New Roman" w:eastAsia="Times New Roman" w:hAnsi="Times New Roman" w:cs="David"/>
                <w:b/>
                <w:bCs/>
                <w:sz w:val="25"/>
                <w:szCs w:val="25"/>
                <w:rtl/>
              </w:rPr>
            </w:pPr>
            <w:r w:rsidRPr="00247B63">
              <w:rPr>
                <w:rFonts w:ascii="Times New Roman" w:eastAsia="Times New Roman" w:hAnsi="Times New Roman" w:cs="David" w:hint="cs"/>
                <w:b/>
                <w:bCs/>
                <w:sz w:val="25"/>
                <w:szCs w:val="25"/>
                <w:rtl/>
              </w:rPr>
              <w:t>לכבוד</w:t>
            </w:r>
          </w:p>
        </w:tc>
        <w:tc>
          <w:tcPr>
            <w:tcW w:w="5152" w:type="dxa"/>
            <w:gridSpan w:val="2"/>
          </w:tcPr>
          <w:p w:rsidR="004749FB" w:rsidRPr="004749FB" w:rsidRDefault="004749FB" w:rsidP="004749FB">
            <w:pPr>
              <w:widowControl w:val="0"/>
              <w:autoSpaceDE w:val="0"/>
              <w:autoSpaceDN w:val="0"/>
              <w:spacing w:after="0" w:line="360" w:lineRule="auto"/>
              <w:jc w:val="right"/>
              <w:rPr>
                <w:rFonts w:ascii="Times New Roman" w:eastAsia="Times New Roman" w:hAnsi="Times New Roman" w:cs="David"/>
                <w:b/>
                <w:bCs/>
                <w:i/>
                <w:iCs/>
                <w:sz w:val="25"/>
                <w:szCs w:val="25"/>
                <w:rtl/>
              </w:rPr>
            </w:pPr>
          </w:p>
        </w:tc>
      </w:tr>
      <w:tr w:rsidR="004749FB" w:rsidRPr="00247B63" w:rsidTr="00462F67">
        <w:trPr>
          <w:trHeight w:val="591"/>
        </w:trPr>
        <w:tc>
          <w:tcPr>
            <w:tcW w:w="6837" w:type="dxa"/>
            <w:gridSpan w:val="2"/>
            <w:vMerge w:val="restart"/>
          </w:tcPr>
          <w:p w:rsidR="00746BDF" w:rsidRPr="005C7B31" w:rsidRDefault="00436AD2" w:rsidP="00746BDF">
            <w:pPr>
              <w:widowControl w:val="0"/>
              <w:autoSpaceDE w:val="0"/>
              <w:autoSpaceDN w:val="0"/>
              <w:spacing w:after="0" w:line="360" w:lineRule="auto"/>
              <w:jc w:val="both"/>
              <w:rPr>
                <w:rFonts w:ascii="Times New Roman" w:eastAsia="Times New Roman" w:hAnsi="Times New Roman" w:cs="David"/>
                <w:b/>
                <w:bCs/>
                <w:sz w:val="25"/>
                <w:szCs w:val="25"/>
                <w:u w:val="single"/>
              </w:rPr>
            </w:pPr>
            <w:r>
              <w:rPr>
                <w:rFonts w:ascii="Times New Roman" w:eastAsia="Times New Roman" w:hAnsi="Times New Roman" w:cs="David" w:hint="cs"/>
                <w:b/>
                <w:bCs/>
                <w:sz w:val="25"/>
                <w:szCs w:val="25"/>
                <w:u w:val="single"/>
                <w:rtl/>
              </w:rPr>
              <w:t>לכל המעוניין</w:t>
            </w:r>
          </w:p>
          <w:p w:rsidR="004749FB" w:rsidRPr="00E62D6B" w:rsidRDefault="004749FB" w:rsidP="00746BDF">
            <w:pPr>
              <w:widowControl w:val="0"/>
              <w:autoSpaceDE w:val="0"/>
              <w:autoSpaceDN w:val="0"/>
              <w:spacing w:after="0" w:line="360" w:lineRule="auto"/>
              <w:jc w:val="both"/>
              <w:rPr>
                <w:rFonts w:ascii="Times New Roman" w:eastAsia="Times New Roman" w:hAnsi="Times New Roman" w:cs="David"/>
                <w:b/>
                <w:bCs/>
                <w:sz w:val="25"/>
                <w:szCs w:val="25"/>
                <w:rtl/>
              </w:rPr>
            </w:pPr>
          </w:p>
        </w:tc>
        <w:tc>
          <w:tcPr>
            <w:tcW w:w="2576" w:type="dxa"/>
          </w:tcPr>
          <w:p w:rsidR="004749FB" w:rsidRPr="004749FB" w:rsidRDefault="004749FB" w:rsidP="004749FB">
            <w:pPr>
              <w:widowControl w:val="0"/>
              <w:autoSpaceDE w:val="0"/>
              <w:autoSpaceDN w:val="0"/>
              <w:spacing w:after="0" w:line="360" w:lineRule="auto"/>
              <w:jc w:val="center"/>
              <w:rPr>
                <w:rFonts w:ascii="Times New Roman" w:eastAsia="Times New Roman" w:hAnsi="Times New Roman" w:cs="David"/>
                <w:b/>
                <w:bCs/>
                <w:i/>
                <w:iCs/>
                <w:sz w:val="25"/>
                <w:szCs w:val="25"/>
                <w:rtl/>
              </w:rPr>
            </w:pPr>
          </w:p>
        </w:tc>
      </w:tr>
      <w:tr w:rsidR="004749FB" w:rsidRPr="00247B63" w:rsidTr="00462F67">
        <w:trPr>
          <w:trHeight w:val="589"/>
        </w:trPr>
        <w:tc>
          <w:tcPr>
            <w:tcW w:w="6837" w:type="dxa"/>
            <w:gridSpan w:val="2"/>
            <w:vMerge/>
          </w:tcPr>
          <w:p w:rsidR="004749FB" w:rsidRPr="00247B63" w:rsidRDefault="004749FB" w:rsidP="00B4125D">
            <w:pPr>
              <w:widowControl w:val="0"/>
              <w:autoSpaceDE w:val="0"/>
              <w:autoSpaceDN w:val="0"/>
              <w:spacing w:after="0" w:line="360" w:lineRule="auto"/>
              <w:jc w:val="right"/>
              <w:rPr>
                <w:rFonts w:ascii="Times New Roman" w:eastAsia="Times New Roman" w:hAnsi="Times New Roman" w:cs="David"/>
                <w:b/>
                <w:bCs/>
                <w:sz w:val="25"/>
                <w:szCs w:val="25"/>
                <w:rtl/>
              </w:rPr>
            </w:pPr>
          </w:p>
        </w:tc>
        <w:tc>
          <w:tcPr>
            <w:tcW w:w="2576" w:type="dxa"/>
          </w:tcPr>
          <w:p w:rsidR="004749FB" w:rsidRDefault="004749FB" w:rsidP="005C7B31">
            <w:pPr>
              <w:widowControl w:val="0"/>
              <w:autoSpaceDE w:val="0"/>
              <w:autoSpaceDN w:val="0"/>
              <w:spacing w:after="0" w:line="360" w:lineRule="auto"/>
              <w:jc w:val="center"/>
              <w:rPr>
                <w:rFonts w:ascii="Times New Roman" w:eastAsia="Times New Roman" w:hAnsi="Times New Roman" w:cs="David"/>
                <w:b/>
                <w:bCs/>
                <w:i/>
                <w:iCs/>
                <w:sz w:val="25"/>
                <w:szCs w:val="25"/>
                <w:rtl/>
              </w:rPr>
            </w:pPr>
            <w:r w:rsidRPr="00E62D6B">
              <w:rPr>
                <w:rFonts w:ascii="Times New Roman" w:eastAsia="Times New Roman" w:hAnsi="Times New Roman" w:cs="David" w:hint="cs"/>
                <w:b/>
                <w:bCs/>
                <w:i/>
                <w:iCs/>
                <w:sz w:val="25"/>
                <w:szCs w:val="25"/>
                <w:rtl/>
              </w:rPr>
              <w:t>-</w:t>
            </w:r>
            <w:r>
              <w:rPr>
                <w:rFonts w:ascii="Times New Roman" w:eastAsia="Times New Roman" w:hAnsi="Times New Roman" w:cs="David" w:hint="cs"/>
                <w:b/>
                <w:bCs/>
                <w:sz w:val="25"/>
                <w:szCs w:val="25"/>
                <w:rtl/>
              </w:rPr>
              <w:t xml:space="preserve"> </w:t>
            </w:r>
            <w:r w:rsidR="005C7B31">
              <w:rPr>
                <w:rFonts w:ascii="Times New Roman" w:eastAsia="Times New Roman" w:hAnsi="Times New Roman" w:cs="David" w:hint="cs"/>
                <w:b/>
                <w:bCs/>
                <w:i/>
                <w:iCs/>
                <w:sz w:val="25"/>
                <w:szCs w:val="25"/>
                <w:rtl/>
              </w:rPr>
              <w:t>בדוא"ל</w:t>
            </w:r>
            <w:r w:rsidR="00D433F1">
              <w:rPr>
                <w:rFonts w:ascii="Times New Roman" w:eastAsia="Times New Roman" w:hAnsi="Times New Roman" w:cs="David" w:hint="cs"/>
                <w:b/>
                <w:bCs/>
                <w:sz w:val="25"/>
                <w:szCs w:val="25"/>
                <w:rtl/>
              </w:rPr>
              <w:t xml:space="preserve"> </w:t>
            </w:r>
            <w:r>
              <w:rPr>
                <w:rFonts w:ascii="Times New Roman" w:eastAsia="Times New Roman" w:hAnsi="Times New Roman" w:cs="David" w:hint="cs"/>
                <w:b/>
                <w:bCs/>
                <w:sz w:val="25"/>
                <w:szCs w:val="25"/>
                <w:rtl/>
              </w:rPr>
              <w:t xml:space="preserve"> </w:t>
            </w:r>
            <w:r w:rsidRPr="00E62D6B">
              <w:rPr>
                <w:rFonts w:ascii="Times New Roman" w:eastAsia="Times New Roman" w:hAnsi="Times New Roman" w:cs="David" w:hint="cs"/>
                <w:b/>
                <w:bCs/>
                <w:i/>
                <w:iCs/>
                <w:sz w:val="25"/>
                <w:szCs w:val="25"/>
                <w:rtl/>
              </w:rPr>
              <w:t>-</w:t>
            </w:r>
          </w:p>
          <w:p w:rsidR="004749FB" w:rsidRPr="00247B63" w:rsidRDefault="004749FB" w:rsidP="00D03D35">
            <w:pPr>
              <w:widowControl w:val="0"/>
              <w:autoSpaceDE w:val="0"/>
              <w:autoSpaceDN w:val="0"/>
              <w:spacing w:after="0" w:line="360" w:lineRule="auto"/>
              <w:jc w:val="center"/>
              <w:rPr>
                <w:rFonts w:ascii="Times New Roman" w:eastAsia="Times New Roman" w:hAnsi="Times New Roman" w:cs="David" w:hint="cs"/>
                <w:b/>
                <w:bCs/>
                <w:sz w:val="25"/>
                <w:szCs w:val="25"/>
                <w:rtl/>
              </w:rPr>
            </w:pPr>
          </w:p>
        </w:tc>
      </w:tr>
      <w:tr w:rsidR="004749FB" w:rsidRPr="00247B63" w:rsidTr="00462F67">
        <w:trPr>
          <w:trHeight w:val="589"/>
        </w:trPr>
        <w:tc>
          <w:tcPr>
            <w:tcW w:w="6837" w:type="dxa"/>
            <w:gridSpan w:val="2"/>
            <w:vMerge/>
          </w:tcPr>
          <w:p w:rsidR="004749FB" w:rsidRPr="00247B63" w:rsidRDefault="004749FB" w:rsidP="00B4125D">
            <w:pPr>
              <w:widowControl w:val="0"/>
              <w:autoSpaceDE w:val="0"/>
              <w:autoSpaceDN w:val="0"/>
              <w:spacing w:after="0" w:line="360" w:lineRule="auto"/>
              <w:jc w:val="right"/>
              <w:rPr>
                <w:rFonts w:ascii="Times New Roman" w:eastAsia="Times New Roman" w:hAnsi="Times New Roman" w:cs="David"/>
                <w:b/>
                <w:bCs/>
                <w:sz w:val="25"/>
                <w:szCs w:val="25"/>
                <w:rtl/>
              </w:rPr>
            </w:pPr>
          </w:p>
        </w:tc>
        <w:tc>
          <w:tcPr>
            <w:tcW w:w="2576" w:type="dxa"/>
          </w:tcPr>
          <w:p w:rsidR="004749FB" w:rsidRPr="00247B63" w:rsidRDefault="004749FB" w:rsidP="00C651A4">
            <w:pPr>
              <w:widowControl w:val="0"/>
              <w:autoSpaceDE w:val="0"/>
              <w:autoSpaceDN w:val="0"/>
              <w:spacing w:after="0" w:line="360" w:lineRule="auto"/>
              <w:rPr>
                <w:rFonts w:ascii="Times New Roman" w:eastAsia="Times New Roman" w:hAnsi="Times New Roman" w:cs="David" w:hint="cs"/>
                <w:b/>
                <w:bCs/>
                <w:sz w:val="25"/>
                <w:szCs w:val="25"/>
                <w:rtl/>
              </w:rPr>
            </w:pPr>
          </w:p>
        </w:tc>
      </w:tr>
    </w:tbl>
    <w:p w:rsidR="00710AF5" w:rsidRDefault="00242479" w:rsidP="005C7B31">
      <w:pPr>
        <w:ind w:left="1440" w:firstLine="720"/>
        <w:jc w:val="both"/>
        <w:rPr>
          <w:rFonts w:cs="David"/>
          <w:b/>
          <w:bCs/>
          <w:sz w:val="25"/>
          <w:szCs w:val="25"/>
          <w:u w:val="single"/>
          <w:rtl/>
        </w:rPr>
      </w:pPr>
      <w:r>
        <w:rPr>
          <w:rFonts w:cs="David" w:hint="cs"/>
          <w:sz w:val="25"/>
          <w:szCs w:val="25"/>
          <w:rtl/>
        </w:rPr>
        <w:t>הנדון:</w:t>
      </w:r>
      <w:r w:rsidR="00710AF5">
        <w:rPr>
          <w:rFonts w:cs="David" w:hint="cs"/>
          <w:sz w:val="25"/>
          <w:szCs w:val="25"/>
          <w:rtl/>
        </w:rPr>
        <w:tab/>
      </w:r>
      <w:r w:rsidR="00286AA4">
        <w:rPr>
          <w:rFonts w:cs="David"/>
          <w:sz w:val="25"/>
          <w:szCs w:val="25"/>
          <w:rtl/>
        </w:rPr>
        <w:tab/>
      </w:r>
      <w:r w:rsidR="005C7B31">
        <w:rPr>
          <w:rFonts w:cs="David" w:hint="cs"/>
          <w:b/>
          <w:bCs/>
          <w:sz w:val="27"/>
          <w:szCs w:val="27"/>
          <w:u w:val="single"/>
          <w:rtl/>
        </w:rPr>
        <w:t>הזמנה להציע הצעות</w:t>
      </w:r>
    </w:p>
    <w:p w:rsidR="00E32715" w:rsidRDefault="0093774F" w:rsidP="00DF0DC2">
      <w:pPr>
        <w:spacing w:after="0" w:line="360" w:lineRule="auto"/>
        <w:jc w:val="both"/>
        <w:rPr>
          <w:rFonts w:ascii="Times New Roman" w:eastAsia="Times New Roman" w:hAnsi="Times New Roman" w:cs="David" w:hint="cs"/>
          <w:sz w:val="25"/>
          <w:szCs w:val="25"/>
        </w:rPr>
      </w:pPr>
      <w:r w:rsidRPr="0093774F">
        <w:rPr>
          <w:rFonts w:ascii="Times New Roman" w:eastAsia="Times New Roman" w:hAnsi="Times New Roman" w:cs="David"/>
          <w:sz w:val="25"/>
          <w:szCs w:val="25"/>
          <w:rtl/>
        </w:rPr>
        <w:t xml:space="preserve">הריני מתכבד לפנות </w:t>
      </w:r>
      <w:r w:rsidRPr="0093774F">
        <w:rPr>
          <w:rFonts w:ascii="Times New Roman" w:eastAsia="Times New Roman" w:hAnsi="Times New Roman" w:cs="David" w:hint="cs"/>
          <w:sz w:val="25"/>
          <w:szCs w:val="25"/>
          <w:rtl/>
        </w:rPr>
        <w:t xml:space="preserve">אליכם </w:t>
      </w:r>
      <w:r w:rsidRPr="0093774F">
        <w:rPr>
          <w:rFonts w:ascii="Times New Roman" w:eastAsia="Times New Roman" w:hAnsi="Times New Roman" w:cs="David"/>
          <w:sz w:val="25"/>
          <w:szCs w:val="25"/>
          <w:rtl/>
        </w:rPr>
        <w:t xml:space="preserve">בהזמנה להציע הצעות </w:t>
      </w:r>
      <w:r w:rsidRPr="0093774F">
        <w:rPr>
          <w:rFonts w:ascii="Times New Roman" w:eastAsia="Times New Roman" w:hAnsi="Times New Roman" w:cs="David" w:hint="cs"/>
          <w:sz w:val="25"/>
          <w:szCs w:val="25"/>
          <w:rtl/>
        </w:rPr>
        <w:t xml:space="preserve">להתקשר </w:t>
      </w:r>
      <w:r w:rsidR="00A8791D">
        <w:rPr>
          <w:rFonts w:ascii="Times New Roman" w:eastAsia="Times New Roman" w:hAnsi="Times New Roman" w:cs="David" w:hint="cs"/>
          <w:sz w:val="25"/>
          <w:szCs w:val="25"/>
          <w:rtl/>
        </w:rPr>
        <w:t xml:space="preserve">עם בעלי הדירות להלן </w:t>
      </w:r>
      <w:r w:rsidRPr="0093774F">
        <w:rPr>
          <w:rFonts w:ascii="Times New Roman" w:eastAsia="Times New Roman" w:hAnsi="Times New Roman" w:cs="David" w:hint="cs"/>
          <w:sz w:val="25"/>
          <w:szCs w:val="25"/>
          <w:rtl/>
        </w:rPr>
        <w:t>בעסקת מקרקעין</w:t>
      </w:r>
      <w:r w:rsidR="00A8791D">
        <w:rPr>
          <w:rFonts w:ascii="Times New Roman" w:eastAsia="Times New Roman" w:hAnsi="Times New Roman" w:cs="David" w:hint="cs"/>
          <w:sz w:val="25"/>
          <w:szCs w:val="25"/>
          <w:rtl/>
        </w:rPr>
        <w:t xml:space="preserve"> לביצוע פרויקט בניה למגורים על פי תכנית תמ"א 38 ו/או תכניות נוספות החלות על המקרקעין כהגדרתם </w:t>
      </w:r>
      <w:r w:rsidR="00A8791D" w:rsidRPr="0093774F">
        <w:rPr>
          <w:rFonts w:ascii="Times New Roman" w:eastAsia="Times New Roman" w:hAnsi="Times New Roman" w:cs="David" w:hint="cs"/>
          <w:sz w:val="25"/>
          <w:szCs w:val="25"/>
          <w:rtl/>
        </w:rPr>
        <w:t>(להלן</w:t>
      </w:r>
      <w:r w:rsidR="00A8791D">
        <w:rPr>
          <w:rFonts w:ascii="Times New Roman" w:eastAsia="Times New Roman" w:hAnsi="Times New Roman" w:cs="David" w:hint="cs"/>
          <w:sz w:val="25"/>
          <w:szCs w:val="25"/>
          <w:rtl/>
        </w:rPr>
        <w:t xml:space="preserve">: </w:t>
      </w:r>
      <w:r w:rsidR="00A8791D" w:rsidRPr="0093774F">
        <w:rPr>
          <w:rFonts w:ascii="Times New Roman" w:eastAsia="Times New Roman" w:hAnsi="Times New Roman" w:cs="David" w:hint="cs"/>
          <w:b/>
          <w:bCs/>
          <w:sz w:val="25"/>
          <w:szCs w:val="25"/>
          <w:rtl/>
        </w:rPr>
        <w:t>"העסקה"</w:t>
      </w:r>
      <w:r w:rsidR="00A8791D" w:rsidRPr="0093774F">
        <w:rPr>
          <w:rFonts w:ascii="Times New Roman" w:eastAsia="Times New Roman" w:hAnsi="Times New Roman" w:cs="David" w:hint="cs"/>
          <w:sz w:val="25"/>
          <w:szCs w:val="25"/>
          <w:rtl/>
        </w:rPr>
        <w:t>)</w:t>
      </w:r>
      <w:r w:rsidR="00A8791D">
        <w:rPr>
          <w:rFonts w:ascii="Times New Roman" w:eastAsia="Times New Roman" w:hAnsi="Times New Roman" w:cs="David" w:hint="cs"/>
          <w:sz w:val="25"/>
          <w:szCs w:val="25"/>
          <w:rtl/>
        </w:rPr>
        <w:t>:</w:t>
      </w:r>
    </w:p>
    <w:p w:rsidR="0093774F" w:rsidRPr="0093774F" w:rsidRDefault="00A8791D" w:rsidP="001861F3">
      <w:pPr>
        <w:widowControl w:val="0"/>
        <w:numPr>
          <w:ilvl w:val="0"/>
          <w:numId w:val="1"/>
        </w:numPr>
        <w:tabs>
          <w:tab w:val="left" w:pos="567"/>
        </w:tabs>
        <w:autoSpaceDE w:val="0"/>
        <w:autoSpaceDN w:val="0"/>
        <w:spacing w:before="120" w:after="120" w:line="240" w:lineRule="auto"/>
        <w:ind w:left="567" w:hanging="567"/>
        <w:jc w:val="both"/>
        <w:rPr>
          <w:rFonts w:ascii="Times New Roman" w:eastAsia="Times New Roman" w:hAnsi="Times New Roman" w:cs="David"/>
          <w:sz w:val="25"/>
          <w:szCs w:val="25"/>
          <w:rtl/>
        </w:rPr>
      </w:pPr>
      <w:r>
        <w:rPr>
          <w:rFonts w:ascii="Times New Roman" w:eastAsia="Times New Roman" w:hAnsi="Times New Roman" w:cs="David" w:hint="cs"/>
          <w:sz w:val="25"/>
          <w:szCs w:val="25"/>
          <w:rtl/>
        </w:rPr>
        <w:t xml:space="preserve">הנ"ל </w:t>
      </w:r>
      <w:r w:rsidR="0093774F" w:rsidRPr="0093774F">
        <w:rPr>
          <w:rFonts w:ascii="Times New Roman" w:eastAsia="Times New Roman" w:hAnsi="Times New Roman" w:cs="David"/>
          <w:sz w:val="25"/>
          <w:szCs w:val="25"/>
          <w:rtl/>
        </w:rPr>
        <w:t xml:space="preserve">הבעלים של </w:t>
      </w:r>
      <w:r w:rsidR="00B4220C">
        <w:rPr>
          <w:rFonts w:ascii="Times New Roman" w:eastAsia="Times New Roman" w:hAnsi="Times New Roman" w:cs="David" w:hint="cs"/>
          <w:sz w:val="25"/>
          <w:szCs w:val="25"/>
          <w:rtl/>
        </w:rPr>
        <w:t xml:space="preserve">חלקות </w:t>
      </w:r>
      <w:r w:rsidR="001861F3">
        <w:rPr>
          <w:rFonts w:ascii="Times New Roman" w:eastAsia="Times New Roman" w:hAnsi="Times New Roman" w:cs="David" w:hint="cs"/>
          <w:sz w:val="25"/>
          <w:szCs w:val="25"/>
          <w:u w:val="single"/>
          <w:rtl/>
        </w:rPr>
        <w:t>528-529</w:t>
      </w:r>
      <w:r w:rsidR="00B4220C">
        <w:rPr>
          <w:rFonts w:ascii="Times New Roman" w:eastAsia="Times New Roman" w:hAnsi="Times New Roman" w:cs="David" w:hint="cs"/>
          <w:sz w:val="25"/>
          <w:szCs w:val="25"/>
          <w:rtl/>
        </w:rPr>
        <w:t xml:space="preserve"> </w:t>
      </w:r>
      <w:r w:rsidR="0093774F" w:rsidRPr="0093774F">
        <w:rPr>
          <w:rFonts w:ascii="Times New Roman" w:eastAsia="Times New Roman" w:hAnsi="Times New Roman" w:cs="David" w:hint="cs"/>
          <w:sz w:val="25"/>
          <w:szCs w:val="25"/>
          <w:rtl/>
        </w:rPr>
        <w:t>ב</w:t>
      </w:r>
      <w:r w:rsidR="0093774F" w:rsidRPr="0093774F">
        <w:rPr>
          <w:rFonts w:ascii="Times New Roman" w:eastAsia="Times New Roman" w:hAnsi="Times New Roman" w:cs="David"/>
          <w:sz w:val="25"/>
          <w:szCs w:val="25"/>
          <w:rtl/>
        </w:rPr>
        <w:t xml:space="preserve">גוש </w:t>
      </w:r>
      <w:r w:rsidR="001861F3">
        <w:rPr>
          <w:rFonts w:ascii="Times New Roman" w:eastAsia="Times New Roman" w:hAnsi="Times New Roman" w:cs="David" w:hint="cs"/>
          <w:b/>
          <w:bCs/>
          <w:sz w:val="25"/>
          <w:szCs w:val="25"/>
          <w:u w:val="single"/>
          <w:rtl/>
        </w:rPr>
        <w:t>6154</w:t>
      </w:r>
      <w:r w:rsidR="007062C2">
        <w:rPr>
          <w:rFonts w:ascii="Times New Roman" w:eastAsia="Times New Roman" w:hAnsi="Times New Roman" w:cs="David" w:hint="cs"/>
          <w:sz w:val="25"/>
          <w:szCs w:val="25"/>
          <w:rtl/>
        </w:rPr>
        <w:t xml:space="preserve"> ברחוב </w:t>
      </w:r>
      <w:proofErr w:type="spellStart"/>
      <w:r w:rsidR="001861F3">
        <w:rPr>
          <w:rFonts w:ascii="Times New Roman" w:eastAsia="Times New Roman" w:hAnsi="Times New Roman" w:cs="David" w:hint="cs"/>
          <w:sz w:val="25"/>
          <w:szCs w:val="25"/>
          <w:rtl/>
        </w:rPr>
        <w:t>הל"ה</w:t>
      </w:r>
      <w:proofErr w:type="spellEnd"/>
      <w:r w:rsidR="001861F3">
        <w:rPr>
          <w:rFonts w:ascii="Times New Roman" w:eastAsia="Times New Roman" w:hAnsi="Times New Roman" w:cs="David" w:hint="cs"/>
          <w:sz w:val="25"/>
          <w:szCs w:val="25"/>
          <w:rtl/>
        </w:rPr>
        <w:t xml:space="preserve"> 7-9 בגבעתיים</w:t>
      </w:r>
      <w:r w:rsidR="0093774F" w:rsidRPr="0093774F">
        <w:rPr>
          <w:rFonts w:ascii="Times New Roman" w:eastAsia="Times New Roman" w:hAnsi="Times New Roman" w:cs="David" w:hint="cs"/>
          <w:sz w:val="25"/>
          <w:szCs w:val="25"/>
          <w:rtl/>
        </w:rPr>
        <w:t xml:space="preserve">. </w:t>
      </w:r>
      <w:r w:rsidR="0093774F" w:rsidRPr="0093774F">
        <w:rPr>
          <w:rFonts w:ascii="Times New Roman" w:eastAsia="Times New Roman" w:hAnsi="Times New Roman" w:cs="David"/>
          <w:sz w:val="25"/>
          <w:szCs w:val="25"/>
          <w:rtl/>
        </w:rPr>
        <w:t>(</w:t>
      </w:r>
      <w:r w:rsidR="0093774F" w:rsidRPr="0093774F">
        <w:rPr>
          <w:rFonts w:ascii="Times New Roman" w:eastAsia="Times New Roman" w:hAnsi="Times New Roman" w:cs="David" w:hint="cs"/>
          <w:sz w:val="25"/>
          <w:szCs w:val="25"/>
          <w:rtl/>
        </w:rPr>
        <w:t>להלן</w:t>
      </w:r>
      <w:r w:rsidR="007062C2">
        <w:rPr>
          <w:rFonts w:ascii="Times New Roman" w:eastAsia="Times New Roman" w:hAnsi="Times New Roman" w:cs="David" w:hint="cs"/>
          <w:sz w:val="25"/>
          <w:szCs w:val="25"/>
          <w:rtl/>
        </w:rPr>
        <w:t xml:space="preserve">: </w:t>
      </w:r>
      <w:r w:rsidR="0093774F" w:rsidRPr="007062C2">
        <w:rPr>
          <w:rFonts w:ascii="Times New Roman" w:eastAsia="Times New Roman" w:hAnsi="Times New Roman" w:cs="David"/>
          <w:b/>
          <w:bCs/>
          <w:sz w:val="25"/>
          <w:szCs w:val="25"/>
          <w:rtl/>
        </w:rPr>
        <w:t>"</w:t>
      </w:r>
      <w:r w:rsidR="0093774F" w:rsidRPr="007062C2">
        <w:rPr>
          <w:rFonts w:ascii="Times New Roman" w:eastAsia="Times New Roman" w:hAnsi="Times New Roman" w:cs="David" w:hint="cs"/>
          <w:b/>
          <w:bCs/>
          <w:sz w:val="25"/>
          <w:szCs w:val="25"/>
          <w:rtl/>
        </w:rPr>
        <w:t>המגרש</w:t>
      </w:r>
      <w:r w:rsidR="0093774F" w:rsidRPr="007062C2">
        <w:rPr>
          <w:rFonts w:ascii="Times New Roman" w:eastAsia="Times New Roman" w:hAnsi="Times New Roman" w:cs="David"/>
          <w:b/>
          <w:bCs/>
          <w:sz w:val="25"/>
          <w:szCs w:val="25"/>
          <w:rtl/>
        </w:rPr>
        <w:t>"</w:t>
      </w:r>
      <w:r w:rsidR="007062C2">
        <w:rPr>
          <w:rFonts w:ascii="Times New Roman" w:eastAsia="Times New Roman" w:hAnsi="Times New Roman" w:cs="David" w:hint="cs"/>
          <w:sz w:val="25"/>
          <w:szCs w:val="25"/>
          <w:rtl/>
        </w:rPr>
        <w:t xml:space="preserve">, </w:t>
      </w:r>
      <w:r w:rsidR="0093774F" w:rsidRPr="007062C2">
        <w:rPr>
          <w:rFonts w:ascii="Times New Roman" w:eastAsia="Times New Roman" w:hAnsi="Times New Roman" w:cs="David" w:hint="cs"/>
          <w:b/>
          <w:bCs/>
          <w:sz w:val="25"/>
          <w:szCs w:val="25"/>
          <w:rtl/>
        </w:rPr>
        <w:t>"המקרקעין"</w:t>
      </w:r>
      <w:r w:rsidR="0093774F" w:rsidRPr="0093774F">
        <w:rPr>
          <w:rFonts w:ascii="Times New Roman" w:eastAsia="Times New Roman" w:hAnsi="Times New Roman" w:cs="David"/>
          <w:sz w:val="25"/>
          <w:szCs w:val="25"/>
          <w:rtl/>
        </w:rPr>
        <w:t>).</w:t>
      </w:r>
    </w:p>
    <w:p w:rsidR="0093774F" w:rsidRPr="0093774F" w:rsidRDefault="0093774F" w:rsidP="007E3986">
      <w:pPr>
        <w:widowControl w:val="0"/>
        <w:numPr>
          <w:ilvl w:val="0"/>
          <w:numId w:val="1"/>
        </w:numPr>
        <w:tabs>
          <w:tab w:val="left" w:pos="567"/>
        </w:tabs>
        <w:autoSpaceDE w:val="0"/>
        <w:autoSpaceDN w:val="0"/>
        <w:spacing w:before="120" w:after="120" w:line="240" w:lineRule="auto"/>
        <w:ind w:left="567" w:hanging="567"/>
        <w:jc w:val="both"/>
        <w:rPr>
          <w:rFonts w:ascii="Times New Roman" w:eastAsia="Times New Roman" w:hAnsi="Times New Roman" w:cs="David"/>
          <w:sz w:val="25"/>
          <w:szCs w:val="25"/>
        </w:rPr>
      </w:pPr>
      <w:r w:rsidRPr="0093774F">
        <w:rPr>
          <w:rFonts w:ascii="Times New Roman" w:eastAsia="Times New Roman" w:hAnsi="Times New Roman" w:cs="David" w:hint="cs"/>
          <w:sz w:val="25"/>
          <w:szCs w:val="25"/>
          <w:rtl/>
        </w:rPr>
        <w:t>על פי</w:t>
      </w:r>
      <w:r w:rsidRPr="0093774F">
        <w:rPr>
          <w:rFonts w:ascii="Times New Roman" w:eastAsia="Times New Roman" w:hAnsi="Times New Roman" w:cs="David"/>
          <w:sz w:val="25"/>
          <w:szCs w:val="25"/>
          <w:rtl/>
        </w:rPr>
        <w:t xml:space="preserve"> ת</w:t>
      </w:r>
      <w:r w:rsidRPr="0093774F">
        <w:rPr>
          <w:rFonts w:ascii="Times New Roman" w:eastAsia="Times New Roman" w:hAnsi="Times New Roman" w:cs="David" w:hint="cs"/>
          <w:sz w:val="25"/>
          <w:szCs w:val="25"/>
          <w:rtl/>
        </w:rPr>
        <w:t xml:space="preserve">כנית מתאר מס' </w:t>
      </w:r>
      <w:r w:rsidRPr="004C2775">
        <w:rPr>
          <w:rFonts w:ascii="Times New Roman" w:eastAsia="Times New Roman" w:hAnsi="Times New Roman" w:cs="David" w:hint="cs"/>
          <w:b/>
          <w:bCs/>
          <w:sz w:val="25"/>
          <w:szCs w:val="25"/>
          <w:u w:val="single"/>
          <w:rtl/>
        </w:rPr>
        <w:t>___________</w:t>
      </w:r>
      <w:r w:rsidRPr="0093774F">
        <w:rPr>
          <w:rFonts w:ascii="Times New Roman" w:eastAsia="Times New Roman" w:hAnsi="Times New Roman" w:cs="David" w:hint="cs"/>
          <w:sz w:val="25"/>
          <w:szCs w:val="25"/>
          <w:rtl/>
        </w:rPr>
        <w:t xml:space="preserve"> נ</w:t>
      </w:r>
      <w:r w:rsidRPr="0093774F">
        <w:rPr>
          <w:rFonts w:ascii="Times New Roman" w:eastAsia="Times New Roman" w:hAnsi="Times New Roman" w:cs="David"/>
          <w:sz w:val="25"/>
          <w:szCs w:val="25"/>
          <w:rtl/>
        </w:rPr>
        <w:t>יתן ל</w:t>
      </w:r>
      <w:r w:rsidRPr="0093774F">
        <w:rPr>
          <w:rFonts w:ascii="Times New Roman" w:eastAsia="Times New Roman" w:hAnsi="Times New Roman" w:cs="David" w:hint="cs"/>
          <w:sz w:val="25"/>
          <w:szCs w:val="25"/>
          <w:rtl/>
        </w:rPr>
        <w:t>הקים על המגרש מבנה למגורים בן</w:t>
      </w:r>
      <w:r w:rsidR="00316429">
        <w:rPr>
          <w:rFonts w:ascii="Times New Roman" w:eastAsia="Times New Roman" w:hAnsi="Times New Roman" w:cs="David" w:hint="cs"/>
          <w:sz w:val="25"/>
          <w:szCs w:val="25"/>
          <w:rtl/>
        </w:rPr>
        <w:t xml:space="preserve"> </w:t>
      </w:r>
      <w:r w:rsidR="00316429" w:rsidRPr="00BD2EA3">
        <w:rPr>
          <w:rFonts w:ascii="Times New Roman" w:eastAsia="Times New Roman" w:hAnsi="Times New Roman" w:cs="David" w:hint="cs"/>
          <w:b/>
          <w:bCs/>
          <w:sz w:val="25"/>
          <w:szCs w:val="25"/>
          <w:u w:val="single"/>
          <w:rtl/>
        </w:rPr>
        <w:t>__</w:t>
      </w:r>
      <w:r w:rsidR="00316429">
        <w:rPr>
          <w:rFonts w:ascii="Times New Roman" w:eastAsia="Times New Roman" w:hAnsi="Times New Roman" w:cs="David" w:hint="cs"/>
          <w:sz w:val="25"/>
          <w:szCs w:val="25"/>
          <w:rtl/>
        </w:rPr>
        <w:t xml:space="preserve"> קומות ו-</w:t>
      </w:r>
      <w:r w:rsidRPr="0093774F">
        <w:rPr>
          <w:rFonts w:ascii="Times New Roman" w:eastAsia="Times New Roman" w:hAnsi="Times New Roman" w:cs="David" w:hint="cs"/>
          <w:sz w:val="25"/>
          <w:szCs w:val="25"/>
          <w:rtl/>
        </w:rPr>
        <w:t xml:space="preserve"> </w:t>
      </w:r>
      <w:r w:rsidRPr="00316429">
        <w:rPr>
          <w:rFonts w:ascii="Times New Roman" w:eastAsia="Times New Roman" w:hAnsi="Times New Roman" w:cs="David" w:hint="cs"/>
          <w:b/>
          <w:bCs/>
          <w:sz w:val="25"/>
          <w:szCs w:val="25"/>
          <w:u w:val="single"/>
          <w:rtl/>
        </w:rPr>
        <w:t>__</w:t>
      </w:r>
      <w:r w:rsidRPr="0093774F">
        <w:rPr>
          <w:rFonts w:ascii="Times New Roman" w:eastAsia="Times New Roman" w:hAnsi="Times New Roman" w:cs="David" w:hint="cs"/>
          <w:sz w:val="25"/>
          <w:szCs w:val="25"/>
          <w:rtl/>
        </w:rPr>
        <w:t xml:space="preserve"> </w:t>
      </w:r>
      <w:proofErr w:type="spellStart"/>
      <w:r w:rsidRPr="0093774F">
        <w:rPr>
          <w:rFonts w:ascii="Times New Roman" w:eastAsia="Times New Roman" w:hAnsi="Times New Roman" w:cs="David" w:hint="cs"/>
          <w:sz w:val="25"/>
          <w:szCs w:val="25"/>
          <w:rtl/>
        </w:rPr>
        <w:t>יח"ד</w:t>
      </w:r>
      <w:proofErr w:type="spellEnd"/>
      <w:r w:rsidRPr="0093774F">
        <w:rPr>
          <w:rFonts w:ascii="Times New Roman" w:eastAsia="Times New Roman" w:hAnsi="Times New Roman" w:cs="David" w:hint="cs"/>
          <w:sz w:val="25"/>
          <w:szCs w:val="25"/>
          <w:rtl/>
        </w:rPr>
        <w:t xml:space="preserve">, בשטח עיקרי ממוצע של __ מ"ר </w:t>
      </w:r>
      <w:proofErr w:type="spellStart"/>
      <w:r w:rsidRPr="0093774F">
        <w:rPr>
          <w:rFonts w:ascii="Times New Roman" w:eastAsia="Times New Roman" w:hAnsi="Times New Roman" w:cs="David" w:hint="cs"/>
          <w:sz w:val="25"/>
          <w:szCs w:val="25"/>
          <w:rtl/>
        </w:rPr>
        <w:t>ליח"ד</w:t>
      </w:r>
      <w:proofErr w:type="spellEnd"/>
      <w:r w:rsidRPr="0093774F">
        <w:rPr>
          <w:rFonts w:ascii="Times New Roman" w:eastAsia="Times New Roman" w:hAnsi="Times New Roman" w:cs="David" w:hint="cs"/>
          <w:sz w:val="25"/>
          <w:szCs w:val="25"/>
          <w:rtl/>
        </w:rPr>
        <w:t xml:space="preserve"> (להלן</w:t>
      </w:r>
      <w:r w:rsidR="007E3986">
        <w:rPr>
          <w:rFonts w:ascii="Times New Roman" w:eastAsia="Times New Roman" w:hAnsi="Times New Roman" w:cs="David" w:hint="cs"/>
          <w:sz w:val="25"/>
          <w:szCs w:val="25"/>
          <w:rtl/>
        </w:rPr>
        <w:t>:</w:t>
      </w:r>
      <w:r w:rsidR="007E3986" w:rsidRPr="0033613A">
        <w:rPr>
          <w:rFonts w:ascii="Times New Roman" w:eastAsia="Times New Roman" w:hAnsi="Times New Roman" w:cs="David" w:hint="cs"/>
          <w:b/>
          <w:bCs/>
          <w:sz w:val="25"/>
          <w:szCs w:val="25"/>
          <w:rtl/>
        </w:rPr>
        <w:t xml:space="preserve"> </w:t>
      </w:r>
      <w:r w:rsidRPr="0033613A">
        <w:rPr>
          <w:rFonts w:ascii="Times New Roman" w:eastAsia="Times New Roman" w:hAnsi="Times New Roman" w:cs="David" w:hint="cs"/>
          <w:b/>
          <w:bCs/>
          <w:sz w:val="25"/>
          <w:szCs w:val="25"/>
          <w:rtl/>
        </w:rPr>
        <w:t>"המבנה" ו/או "הפרויקט"</w:t>
      </w:r>
      <w:r w:rsidRPr="0093774F">
        <w:rPr>
          <w:rFonts w:ascii="Times New Roman" w:eastAsia="Times New Roman" w:hAnsi="Times New Roman" w:cs="David" w:hint="cs"/>
          <w:sz w:val="25"/>
          <w:szCs w:val="25"/>
          <w:rtl/>
        </w:rPr>
        <w:t>).</w:t>
      </w:r>
    </w:p>
    <w:p w:rsidR="0093774F" w:rsidRPr="0093774F" w:rsidRDefault="0093774F" w:rsidP="00DF0DC2">
      <w:pPr>
        <w:widowControl w:val="0"/>
        <w:numPr>
          <w:ilvl w:val="0"/>
          <w:numId w:val="1"/>
        </w:numPr>
        <w:tabs>
          <w:tab w:val="left" w:pos="567"/>
        </w:tabs>
        <w:autoSpaceDE w:val="0"/>
        <w:autoSpaceDN w:val="0"/>
        <w:spacing w:before="120" w:after="120" w:line="240" w:lineRule="auto"/>
        <w:ind w:left="567" w:hanging="567"/>
        <w:jc w:val="both"/>
        <w:rPr>
          <w:rFonts w:ascii="Times New Roman" w:eastAsia="Times New Roman" w:hAnsi="Times New Roman" w:cs="David"/>
          <w:sz w:val="25"/>
          <w:szCs w:val="25"/>
          <w:rtl/>
        </w:rPr>
      </w:pPr>
      <w:r w:rsidRPr="0093774F">
        <w:rPr>
          <w:rFonts w:ascii="Times New Roman" w:eastAsia="Times New Roman" w:hAnsi="Times New Roman" w:cs="David" w:hint="cs"/>
          <w:sz w:val="25"/>
          <w:szCs w:val="25"/>
          <w:rtl/>
        </w:rPr>
        <w:t>על ההצעות שיוגשו להתייחס ל</w:t>
      </w:r>
      <w:r w:rsidR="00A8791D">
        <w:rPr>
          <w:rFonts w:ascii="Times New Roman" w:eastAsia="Times New Roman" w:hAnsi="Times New Roman" w:cs="David" w:hint="cs"/>
          <w:sz w:val="25"/>
          <w:szCs w:val="25"/>
          <w:rtl/>
        </w:rPr>
        <w:t xml:space="preserve">עסקה </w:t>
      </w:r>
      <w:r w:rsidR="00DF0DC2">
        <w:rPr>
          <w:rFonts w:ascii="Times New Roman" w:eastAsia="Times New Roman" w:hAnsi="Times New Roman" w:cs="David" w:hint="cs"/>
          <w:sz w:val="25"/>
          <w:szCs w:val="25"/>
          <w:rtl/>
        </w:rPr>
        <w:t>שלא תפחת מ</w:t>
      </w:r>
      <w:r w:rsidRPr="0093774F">
        <w:rPr>
          <w:rFonts w:ascii="Times New Roman" w:eastAsia="Times New Roman" w:hAnsi="Times New Roman" w:cs="David" w:hint="cs"/>
          <w:sz w:val="25"/>
          <w:szCs w:val="25"/>
          <w:rtl/>
        </w:rPr>
        <w:t>הפירוט שלהלן:</w:t>
      </w:r>
    </w:p>
    <w:p w:rsidR="00A8791D" w:rsidRDefault="00DF0DC2" w:rsidP="001861F3">
      <w:pPr>
        <w:widowControl w:val="0"/>
        <w:numPr>
          <w:ilvl w:val="1"/>
          <w:numId w:val="1"/>
        </w:numPr>
        <w:tabs>
          <w:tab w:val="left" w:pos="567"/>
        </w:tabs>
        <w:autoSpaceDE w:val="0"/>
        <w:autoSpaceDN w:val="0"/>
        <w:spacing w:before="120" w:after="120" w:line="240" w:lineRule="auto"/>
        <w:jc w:val="both"/>
        <w:rPr>
          <w:rFonts w:ascii="Times New Roman" w:eastAsia="Times New Roman" w:hAnsi="Times New Roman" w:cs="David" w:hint="cs"/>
          <w:sz w:val="25"/>
          <w:szCs w:val="25"/>
        </w:rPr>
      </w:pPr>
      <w:r>
        <w:rPr>
          <w:rFonts w:ascii="Times New Roman" w:eastAsia="Times New Roman" w:hAnsi="Times New Roman" w:cs="David" w:hint="cs"/>
          <w:sz w:val="25"/>
          <w:szCs w:val="25"/>
          <w:rtl/>
        </w:rPr>
        <w:t xml:space="preserve">ביצוע והקמת </w:t>
      </w:r>
      <w:r w:rsidR="00A8791D">
        <w:rPr>
          <w:rFonts w:ascii="Times New Roman" w:eastAsia="Times New Roman" w:hAnsi="Times New Roman" w:cs="David" w:hint="cs"/>
          <w:sz w:val="25"/>
          <w:szCs w:val="25"/>
          <w:rtl/>
        </w:rPr>
        <w:t xml:space="preserve">פרויקט </w:t>
      </w:r>
      <w:r w:rsidR="001861F3">
        <w:rPr>
          <w:rFonts w:ascii="Times New Roman" w:eastAsia="Times New Roman" w:hAnsi="Times New Roman" w:cs="David" w:hint="cs"/>
          <w:sz w:val="25"/>
          <w:szCs w:val="25"/>
          <w:rtl/>
        </w:rPr>
        <w:t>הריסה ובניה מחדש</w:t>
      </w:r>
      <w:r>
        <w:rPr>
          <w:rFonts w:ascii="Times New Roman" w:eastAsia="Times New Roman" w:hAnsi="Times New Roman" w:cs="David" w:hint="cs"/>
          <w:sz w:val="25"/>
          <w:szCs w:val="25"/>
          <w:rtl/>
        </w:rPr>
        <w:t xml:space="preserve"> - ככל הניתן בבניינים </w:t>
      </w:r>
      <w:r w:rsidR="001861F3">
        <w:rPr>
          <w:rFonts w:ascii="Times New Roman" w:eastAsia="Times New Roman" w:hAnsi="Times New Roman" w:cs="David" w:hint="cs"/>
          <w:sz w:val="25"/>
          <w:szCs w:val="25"/>
          <w:rtl/>
        </w:rPr>
        <w:t>7</w:t>
      </w:r>
      <w:r>
        <w:rPr>
          <w:rFonts w:ascii="Times New Roman" w:eastAsia="Times New Roman" w:hAnsi="Times New Roman" w:cs="David" w:hint="cs"/>
          <w:sz w:val="25"/>
          <w:szCs w:val="25"/>
          <w:rtl/>
        </w:rPr>
        <w:t xml:space="preserve"> ו- </w:t>
      </w:r>
      <w:r w:rsidR="001861F3">
        <w:rPr>
          <w:rFonts w:ascii="Times New Roman" w:eastAsia="Times New Roman" w:hAnsi="Times New Roman" w:cs="David" w:hint="cs"/>
          <w:sz w:val="25"/>
          <w:szCs w:val="25"/>
          <w:rtl/>
        </w:rPr>
        <w:t>9</w:t>
      </w:r>
      <w:r>
        <w:rPr>
          <w:rFonts w:ascii="Times New Roman" w:eastAsia="Times New Roman" w:hAnsi="Times New Roman" w:cs="David" w:hint="cs"/>
          <w:sz w:val="25"/>
          <w:szCs w:val="25"/>
          <w:rtl/>
        </w:rPr>
        <w:t xml:space="preserve"> במשותף</w:t>
      </w:r>
      <w:r w:rsidR="00A8791D">
        <w:rPr>
          <w:rFonts w:ascii="Times New Roman" w:eastAsia="Times New Roman" w:hAnsi="Times New Roman" w:cs="David" w:hint="cs"/>
          <w:sz w:val="25"/>
          <w:szCs w:val="25"/>
          <w:rtl/>
        </w:rPr>
        <w:t>;</w:t>
      </w:r>
    </w:p>
    <w:p w:rsidR="001861F3" w:rsidRDefault="001861F3" w:rsidP="00395330">
      <w:pPr>
        <w:widowControl w:val="0"/>
        <w:numPr>
          <w:ilvl w:val="1"/>
          <w:numId w:val="1"/>
        </w:numPr>
        <w:tabs>
          <w:tab w:val="left" w:pos="567"/>
        </w:tabs>
        <w:autoSpaceDE w:val="0"/>
        <w:autoSpaceDN w:val="0"/>
        <w:spacing w:before="120" w:after="120" w:line="240" w:lineRule="auto"/>
        <w:jc w:val="both"/>
        <w:rPr>
          <w:rFonts w:ascii="Times New Roman" w:eastAsia="Times New Roman" w:hAnsi="Times New Roman" w:cs="David" w:hint="cs"/>
          <w:sz w:val="25"/>
          <w:szCs w:val="25"/>
        </w:rPr>
      </w:pPr>
      <w:r>
        <w:rPr>
          <w:rFonts w:ascii="Times New Roman" w:eastAsia="Times New Roman" w:hAnsi="Times New Roman" w:cs="David" w:hint="cs"/>
          <w:sz w:val="25"/>
          <w:szCs w:val="25"/>
          <w:rtl/>
        </w:rPr>
        <w:t xml:space="preserve">הקמת בניין חדש שלא יפחת מ- </w:t>
      </w:r>
      <w:r w:rsidR="00395330" w:rsidRPr="00395330">
        <w:rPr>
          <w:rFonts w:ascii="Times New Roman" w:eastAsia="Times New Roman" w:hAnsi="Times New Roman" w:cs="David" w:hint="cs"/>
          <w:b/>
          <w:bCs/>
          <w:sz w:val="25"/>
          <w:szCs w:val="25"/>
          <w:u w:val="single"/>
          <w:rtl/>
        </w:rPr>
        <w:t>__</w:t>
      </w:r>
      <w:r>
        <w:rPr>
          <w:rFonts w:ascii="Times New Roman" w:eastAsia="Times New Roman" w:hAnsi="Times New Roman" w:cs="David" w:hint="cs"/>
          <w:sz w:val="25"/>
          <w:szCs w:val="25"/>
          <w:rtl/>
        </w:rPr>
        <w:t xml:space="preserve"> </w:t>
      </w:r>
      <w:proofErr w:type="spellStart"/>
      <w:r>
        <w:rPr>
          <w:rFonts w:ascii="Times New Roman" w:eastAsia="Times New Roman" w:hAnsi="Times New Roman" w:cs="David" w:hint="cs"/>
          <w:sz w:val="25"/>
          <w:szCs w:val="25"/>
          <w:rtl/>
        </w:rPr>
        <w:t>יח"ד</w:t>
      </w:r>
      <w:proofErr w:type="spellEnd"/>
      <w:r>
        <w:rPr>
          <w:rFonts w:ascii="Times New Roman" w:eastAsia="Times New Roman" w:hAnsi="Times New Roman" w:cs="David" w:hint="cs"/>
          <w:sz w:val="25"/>
          <w:szCs w:val="25"/>
          <w:rtl/>
        </w:rPr>
        <w:t>;</w:t>
      </w:r>
    </w:p>
    <w:p w:rsidR="001861F3" w:rsidRDefault="001861F3" w:rsidP="00DF0DC2">
      <w:pPr>
        <w:widowControl w:val="0"/>
        <w:numPr>
          <w:ilvl w:val="1"/>
          <w:numId w:val="1"/>
        </w:numPr>
        <w:tabs>
          <w:tab w:val="left" w:pos="567"/>
        </w:tabs>
        <w:autoSpaceDE w:val="0"/>
        <w:autoSpaceDN w:val="0"/>
        <w:spacing w:before="120" w:after="120" w:line="240" w:lineRule="auto"/>
        <w:jc w:val="both"/>
        <w:rPr>
          <w:rFonts w:ascii="Times New Roman" w:eastAsia="Times New Roman" w:hAnsi="Times New Roman" w:cs="David" w:hint="cs"/>
          <w:sz w:val="25"/>
          <w:szCs w:val="25"/>
        </w:rPr>
      </w:pPr>
      <w:r>
        <w:rPr>
          <w:rFonts w:ascii="Times New Roman" w:eastAsia="Times New Roman" w:hAnsi="Times New Roman" w:cs="David" w:hint="cs"/>
          <w:sz w:val="25"/>
          <w:szCs w:val="25"/>
          <w:rtl/>
        </w:rPr>
        <w:t>ביצוע 2 מעליות בבנין החדש;</w:t>
      </w:r>
    </w:p>
    <w:p w:rsidR="001861F3" w:rsidRDefault="001861F3" w:rsidP="001861F3">
      <w:pPr>
        <w:widowControl w:val="0"/>
        <w:numPr>
          <w:ilvl w:val="1"/>
          <w:numId w:val="1"/>
        </w:numPr>
        <w:tabs>
          <w:tab w:val="left" w:pos="567"/>
        </w:tabs>
        <w:autoSpaceDE w:val="0"/>
        <w:autoSpaceDN w:val="0"/>
        <w:spacing w:before="120" w:after="120" w:line="240" w:lineRule="auto"/>
        <w:jc w:val="both"/>
        <w:rPr>
          <w:rFonts w:ascii="Times New Roman" w:eastAsia="Times New Roman" w:hAnsi="Times New Roman" w:cs="David" w:hint="cs"/>
          <w:sz w:val="25"/>
          <w:szCs w:val="25"/>
        </w:rPr>
      </w:pPr>
      <w:proofErr w:type="spellStart"/>
      <w:r>
        <w:rPr>
          <w:rFonts w:ascii="Times New Roman" w:eastAsia="Times New Roman" w:hAnsi="Times New Roman" w:cs="David" w:hint="cs"/>
          <w:sz w:val="25"/>
          <w:szCs w:val="25"/>
          <w:rtl/>
        </w:rPr>
        <w:t>שידרוג</w:t>
      </w:r>
      <w:proofErr w:type="spellEnd"/>
      <w:r>
        <w:rPr>
          <w:rFonts w:ascii="Times New Roman" w:eastAsia="Times New Roman" w:hAnsi="Times New Roman" w:cs="David" w:hint="cs"/>
          <w:sz w:val="25"/>
          <w:szCs w:val="25"/>
          <w:rtl/>
        </w:rPr>
        <w:t xml:space="preserve"> מיקום כל דייר בבניין הקיים - קומה אחת מעל המיקום הנוכחי של הדירה;</w:t>
      </w:r>
    </w:p>
    <w:p w:rsidR="0093774F" w:rsidRDefault="00DF0DC2" w:rsidP="001861F3">
      <w:pPr>
        <w:widowControl w:val="0"/>
        <w:numPr>
          <w:ilvl w:val="1"/>
          <w:numId w:val="1"/>
        </w:numPr>
        <w:tabs>
          <w:tab w:val="left" w:pos="567"/>
        </w:tabs>
        <w:autoSpaceDE w:val="0"/>
        <w:autoSpaceDN w:val="0"/>
        <w:spacing w:before="120" w:after="120" w:line="240" w:lineRule="auto"/>
        <w:jc w:val="both"/>
        <w:rPr>
          <w:rFonts w:ascii="Times New Roman" w:eastAsia="Times New Roman" w:hAnsi="Times New Roman" w:cs="David" w:hint="cs"/>
          <w:sz w:val="25"/>
          <w:szCs w:val="25"/>
        </w:rPr>
      </w:pPr>
      <w:r>
        <w:rPr>
          <w:rFonts w:ascii="Times New Roman" w:eastAsia="Times New Roman" w:hAnsi="Times New Roman" w:cs="David" w:hint="cs"/>
          <w:sz w:val="25"/>
          <w:szCs w:val="25"/>
          <w:rtl/>
        </w:rPr>
        <w:t xml:space="preserve">תוספת שלא תפחת מ- </w:t>
      </w:r>
      <w:r w:rsidR="001861F3">
        <w:rPr>
          <w:rFonts w:ascii="Times New Roman" w:eastAsia="Times New Roman" w:hAnsi="Times New Roman" w:cs="David" w:hint="cs"/>
          <w:sz w:val="25"/>
          <w:szCs w:val="25"/>
          <w:rtl/>
        </w:rPr>
        <w:t>15</w:t>
      </w:r>
      <w:r>
        <w:rPr>
          <w:rFonts w:ascii="Times New Roman" w:eastAsia="Times New Roman" w:hAnsi="Times New Roman" w:cs="David" w:hint="cs"/>
          <w:sz w:val="25"/>
          <w:szCs w:val="25"/>
          <w:rtl/>
        </w:rPr>
        <w:t xml:space="preserve"> מ"ר עיקרי לכל דירה;</w:t>
      </w:r>
    </w:p>
    <w:p w:rsidR="00DF0DC2" w:rsidRDefault="00DF0DC2" w:rsidP="00A8791D">
      <w:pPr>
        <w:widowControl w:val="0"/>
        <w:numPr>
          <w:ilvl w:val="1"/>
          <w:numId w:val="1"/>
        </w:numPr>
        <w:tabs>
          <w:tab w:val="left" w:pos="567"/>
        </w:tabs>
        <w:autoSpaceDE w:val="0"/>
        <w:autoSpaceDN w:val="0"/>
        <w:spacing w:before="120" w:after="120" w:line="240" w:lineRule="auto"/>
        <w:jc w:val="both"/>
        <w:rPr>
          <w:rFonts w:ascii="Times New Roman" w:eastAsia="Times New Roman" w:hAnsi="Times New Roman" w:cs="David" w:hint="cs"/>
          <w:sz w:val="25"/>
          <w:szCs w:val="25"/>
        </w:rPr>
      </w:pPr>
      <w:r>
        <w:rPr>
          <w:rFonts w:ascii="Times New Roman" w:eastAsia="Times New Roman" w:hAnsi="Times New Roman" w:cs="David" w:hint="cs"/>
          <w:sz w:val="25"/>
          <w:szCs w:val="25"/>
          <w:rtl/>
        </w:rPr>
        <w:t>מרפסת שמש לכל דירה;</w:t>
      </w:r>
    </w:p>
    <w:p w:rsidR="00DF0DC2" w:rsidRDefault="00DF0DC2" w:rsidP="00A8791D">
      <w:pPr>
        <w:widowControl w:val="0"/>
        <w:numPr>
          <w:ilvl w:val="1"/>
          <w:numId w:val="1"/>
        </w:numPr>
        <w:tabs>
          <w:tab w:val="left" w:pos="567"/>
        </w:tabs>
        <w:autoSpaceDE w:val="0"/>
        <w:autoSpaceDN w:val="0"/>
        <w:spacing w:before="120" w:after="120" w:line="240" w:lineRule="auto"/>
        <w:jc w:val="both"/>
        <w:rPr>
          <w:rFonts w:ascii="Times New Roman" w:eastAsia="Times New Roman" w:hAnsi="Times New Roman" w:cs="David" w:hint="cs"/>
          <w:sz w:val="25"/>
          <w:szCs w:val="25"/>
        </w:rPr>
      </w:pPr>
      <w:r>
        <w:rPr>
          <w:rFonts w:ascii="Times New Roman" w:eastAsia="Times New Roman" w:hAnsi="Times New Roman" w:cs="David" w:hint="cs"/>
          <w:sz w:val="25"/>
          <w:szCs w:val="25"/>
          <w:rtl/>
        </w:rPr>
        <w:t>חניה לכל דייר</w:t>
      </w:r>
      <w:r w:rsidR="001861F3">
        <w:rPr>
          <w:rFonts w:ascii="Times New Roman" w:eastAsia="Times New Roman" w:hAnsi="Times New Roman" w:cs="David" w:hint="cs"/>
          <w:sz w:val="25"/>
          <w:szCs w:val="25"/>
          <w:rtl/>
        </w:rPr>
        <w:t xml:space="preserve"> [ככל וניתן 2 חניות טורקיות]</w:t>
      </w:r>
      <w:r>
        <w:rPr>
          <w:rFonts w:ascii="Times New Roman" w:eastAsia="Times New Roman" w:hAnsi="Times New Roman" w:cs="David" w:hint="cs"/>
          <w:sz w:val="25"/>
          <w:szCs w:val="25"/>
          <w:rtl/>
        </w:rPr>
        <w:t>;</w:t>
      </w:r>
    </w:p>
    <w:p w:rsidR="001861F3" w:rsidRDefault="00A1583B" w:rsidP="00A8791D">
      <w:pPr>
        <w:widowControl w:val="0"/>
        <w:numPr>
          <w:ilvl w:val="1"/>
          <w:numId w:val="1"/>
        </w:numPr>
        <w:tabs>
          <w:tab w:val="left" w:pos="567"/>
        </w:tabs>
        <w:autoSpaceDE w:val="0"/>
        <w:autoSpaceDN w:val="0"/>
        <w:spacing w:before="120" w:after="120" w:line="240" w:lineRule="auto"/>
        <w:jc w:val="both"/>
        <w:rPr>
          <w:rFonts w:ascii="Times New Roman" w:eastAsia="Times New Roman" w:hAnsi="Times New Roman" w:cs="David" w:hint="cs"/>
          <w:sz w:val="25"/>
          <w:szCs w:val="25"/>
        </w:rPr>
      </w:pPr>
      <w:r>
        <w:rPr>
          <w:rFonts w:ascii="Times New Roman" w:eastAsia="Times New Roman" w:hAnsi="Times New Roman" w:cs="David" w:hint="cs"/>
          <w:sz w:val="25"/>
          <w:szCs w:val="25"/>
          <w:rtl/>
        </w:rPr>
        <w:t>מחסן לכל דייר;</w:t>
      </w:r>
    </w:p>
    <w:p w:rsidR="00A1583B" w:rsidRDefault="00A1583B" w:rsidP="00A8791D">
      <w:pPr>
        <w:widowControl w:val="0"/>
        <w:numPr>
          <w:ilvl w:val="1"/>
          <w:numId w:val="1"/>
        </w:numPr>
        <w:tabs>
          <w:tab w:val="left" w:pos="567"/>
        </w:tabs>
        <w:autoSpaceDE w:val="0"/>
        <w:autoSpaceDN w:val="0"/>
        <w:spacing w:before="120" w:after="120" w:line="240" w:lineRule="auto"/>
        <w:jc w:val="both"/>
        <w:rPr>
          <w:rFonts w:ascii="Times New Roman" w:eastAsia="Times New Roman" w:hAnsi="Times New Roman" w:cs="David" w:hint="cs"/>
          <w:sz w:val="25"/>
          <w:szCs w:val="25"/>
        </w:rPr>
      </w:pPr>
      <w:r>
        <w:rPr>
          <w:rFonts w:ascii="Times New Roman" w:eastAsia="Times New Roman" w:hAnsi="Times New Roman" w:cs="David" w:hint="cs"/>
          <w:sz w:val="25"/>
          <w:szCs w:val="25"/>
          <w:rtl/>
        </w:rPr>
        <w:t>על ההצעה לפרט תכנון קומת הלובי, לובי הכניסה, לובי קומתי, פיתוח סביבתי וצמוד בבנין החדש;</w:t>
      </w:r>
    </w:p>
    <w:p w:rsidR="00A1583B" w:rsidRDefault="00A1583B" w:rsidP="00A8791D">
      <w:pPr>
        <w:widowControl w:val="0"/>
        <w:numPr>
          <w:ilvl w:val="1"/>
          <w:numId w:val="1"/>
        </w:numPr>
        <w:tabs>
          <w:tab w:val="left" w:pos="567"/>
        </w:tabs>
        <w:autoSpaceDE w:val="0"/>
        <w:autoSpaceDN w:val="0"/>
        <w:spacing w:before="120" w:after="120" w:line="240" w:lineRule="auto"/>
        <w:jc w:val="both"/>
        <w:rPr>
          <w:rFonts w:ascii="Times New Roman" w:eastAsia="Times New Roman" w:hAnsi="Times New Roman" w:cs="David" w:hint="cs"/>
          <w:sz w:val="25"/>
          <w:szCs w:val="25"/>
        </w:rPr>
      </w:pPr>
      <w:r>
        <w:rPr>
          <w:rFonts w:ascii="Times New Roman" w:eastAsia="Times New Roman" w:hAnsi="Times New Roman" w:cs="David" w:hint="cs"/>
          <w:sz w:val="25"/>
          <w:szCs w:val="25"/>
          <w:rtl/>
        </w:rPr>
        <w:t>על ההצעה לכלול התייחסות למפרט פנים הדירות (לרבות דלתות כניסה, פנים, מחיצות פנים, גמר פנים, מעקות, ריצוף שטחים ציבוריים בדירה וריצוף שטחים רטובים, חיפויים וחיפויים רטובים, מערכות מיזוג מיני מרכזי, מערכת חשמל דירתית, הטבות לדיירים בשינויי דיירים (לרבות הנחה);</w:t>
      </w:r>
    </w:p>
    <w:p w:rsidR="00A1583B" w:rsidRDefault="00A1583B" w:rsidP="00A8791D">
      <w:pPr>
        <w:widowControl w:val="0"/>
        <w:numPr>
          <w:ilvl w:val="1"/>
          <w:numId w:val="1"/>
        </w:numPr>
        <w:tabs>
          <w:tab w:val="left" w:pos="567"/>
        </w:tabs>
        <w:autoSpaceDE w:val="0"/>
        <w:autoSpaceDN w:val="0"/>
        <w:spacing w:before="120" w:after="120" w:line="240" w:lineRule="auto"/>
        <w:jc w:val="both"/>
        <w:rPr>
          <w:rFonts w:ascii="Times New Roman" w:eastAsia="Times New Roman" w:hAnsi="Times New Roman" w:cs="David" w:hint="cs"/>
          <w:sz w:val="25"/>
          <w:szCs w:val="25"/>
        </w:rPr>
      </w:pPr>
      <w:r>
        <w:rPr>
          <w:rFonts w:ascii="Times New Roman" w:eastAsia="Times New Roman" w:hAnsi="Times New Roman" w:cs="David" w:hint="cs"/>
          <w:sz w:val="25"/>
          <w:szCs w:val="25"/>
          <w:rtl/>
        </w:rPr>
        <w:t>דמי שכירות והובלה (הובלה לא תפחת מ- 2000 שח לדייר לכיוון);</w:t>
      </w:r>
    </w:p>
    <w:p w:rsidR="00DF0DC2" w:rsidRPr="00A1583B" w:rsidRDefault="00A1583B" w:rsidP="00A1583B">
      <w:pPr>
        <w:widowControl w:val="0"/>
        <w:numPr>
          <w:ilvl w:val="1"/>
          <w:numId w:val="1"/>
        </w:numPr>
        <w:tabs>
          <w:tab w:val="left" w:pos="567"/>
        </w:tabs>
        <w:autoSpaceDE w:val="0"/>
        <w:autoSpaceDN w:val="0"/>
        <w:spacing w:before="120" w:after="120" w:line="240" w:lineRule="auto"/>
        <w:jc w:val="both"/>
        <w:rPr>
          <w:rFonts w:ascii="Times New Roman" w:eastAsia="Times New Roman" w:hAnsi="Times New Roman" w:cs="David"/>
          <w:sz w:val="25"/>
          <w:szCs w:val="25"/>
        </w:rPr>
      </w:pPr>
      <w:r>
        <w:rPr>
          <w:rFonts w:ascii="Times New Roman" w:eastAsia="Times New Roman" w:hAnsi="Times New Roman" w:cs="David" w:hint="cs"/>
          <w:sz w:val="25"/>
          <w:szCs w:val="25"/>
          <w:rtl/>
        </w:rPr>
        <w:t>נשיאה בשכ"ט עוה"ד של הדיירים;</w:t>
      </w:r>
    </w:p>
    <w:p w:rsidR="0093774F" w:rsidRPr="0093774F" w:rsidRDefault="0093774F" w:rsidP="0093774F">
      <w:pPr>
        <w:widowControl w:val="0"/>
        <w:numPr>
          <w:ilvl w:val="0"/>
          <w:numId w:val="1"/>
        </w:numPr>
        <w:tabs>
          <w:tab w:val="left" w:pos="567"/>
        </w:tabs>
        <w:autoSpaceDE w:val="0"/>
        <w:autoSpaceDN w:val="0"/>
        <w:spacing w:before="120" w:after="120" w:line="240" w:lineRule="auto"/>
        <w:ind w:left="567" w:hanging="567"/>
        <w:jc w:val="both"/>
        <w:rPr>
          <w:rFonts w:ascii="Times New Roman" w:eastAsia="Times New Roman" w:hAnsi="Times New Roman" w:cs="David"/>
          <w:sz w:val="25"/>
          <w:szCs w:val="25"/>
          <w:rtl/>
        </w:rPr>
      </w:pPr>
      <w:r w:rsidRPr="0093774F">
        <w:rPr>
          <w:rFonts w:ascii="Times New Roman" w:eastAsia="Times New Roman" w:hAnsi="Times New Roman" w:cs="David" w:hint="cs"/>
          <w:sz w:val="25"/>
          <w:szCs w:val="25"/>
          <w:rtl/>
        </w:rPr>
        <w:t xml:space="preserve">על המציע לצרף דוגמת מפרט שרמתו לא תיפול ממפרט </w:t>
      </w:r>
      <w:proofErr w:type="spellStart"/>
      <w:r w:rsidRPr="0093774F">
        <w:rPr>
          <w:rFonts w:ascii="Times New Roman" w:eastAsia="Times New Roman" w:hAnsi="Times New Roman" w:cs="David" w:hint="cs"/>
          <w:sz w:val="25"/>
          <w:szCs w:val="25"/>
          <w:rtl/>
        </w:rPr>
        <w:t>פרוייקט</w:t>
      </w:r>
      <w:proofErr w:type="spellEnd"/>
      <w:r w:rsidRPr="0093774F">
        <w:rPr>
          <w:rFonts w:ascii="Times New Roman" w:eastAsia="Times New Roman" w:hAnsi="Times New Roman" w:cs="David" w:hint="cs"/>
          <w:sz w:val="25"/>
          <w:szCs w:val="25"/>
          <w:rtl/>
        </w:rPr>
        <w:t xml:space="preserve"> _______ ב_______.</w:t>
      </w:r>
    </w:p>
    <w:p w:rsidR="0093774F" w:rsidRPr="0093774F" w:rsidRDefault="0093774F" w:rsidP="0093774F">
      <w:pPr>
        <w:widowControl w:val="0"/>
        <w:numPr>
          <w:ilvl w:val="0"/>
          <w:numId w:val="1"/>
        </w:numPr>
        <w:tabs>
          <w:tab w:val="left" w:pos="567"/>
        </w:tabs>
        <w:autoSpaceDE w:val="0"/>
        <w:autoSpaceDN w:val="0"/>
        <w:spacing w:before="120" w:after="120" w:line="240" w:lineRule="auto"/>
        <w:ind w:left="567" w:hanging="567"/>
        <w:jc w:val="both"/>
        <w:rPr>
          <w:rFonts w:ascii="Times New Roman" w:eastAsia="Times New Roman" w:hAnsi="Times New Roman" w:cs="David"/>
          <w:sz w:val="25"/>
          <w:szCs w:val="25"/>
          <w:rtl/>
        </w:rPr>
      </w:pPr>
      <w:r w:rsidRPr="0093774F">
        <w:rPr>
          <w:rFonts w:ascii="Times New Roman" w:eastAsia="Times New Roman" w:hAnsi="Times New Roman" w:cs="David" w:hint="cs"/>
          <w:sz w:val="25"/>
          <w:szCs w:val="25"/>
          <w:rtl/>
        </w:rPr>
        <w:t xml:space="preserve">על המציע לציין את לוח הזמנים להקמת </w:t>
      </w:r>
      <w:proofErr w:type="spellStart"/>
      <w:r w:rsidRPr="0093774F">
        <w:rPr>
          <w:rFonts w:ascii="Times New Roman" w:eastAsia="Times New Roman" w:hAnsi="Times New Roman" w:cs="David" w:hint="cs"/>
          <w:sz w:val="25"/>
          <w:szCs w:val="25"/>
          <w:rtl/>
        </w:rPr>
        <w:t>הפרוייקט</w:t>
      </w:r>
      <w:proofErr w:type="spellEnd"/>
      <w:r w:rsidRPr="0093774F">
        <w:rPr>
          <w:rFonts w:ascii="Times New Roman" w:eastAsia="Times New Roman" w:hAnsi="Times New Roman" w:cs="David" w:hint="cs"/>
          <w:sz w:val="25"/>
          <w:szCs w:val="25"/>
          <w:rtl/>
        </w:rPr>
        <w:t>.</w:t>
      </w:r>
    </w:p>
    <w:p w:rsidR="0093774F" w:rsidRPr="0093774F" w:rsidRDefault="0093774F" w:rsidP="0093774F">
      <w:pPr>
        <w:widowControl w:val="0"/>
        <w:numPr>
          <w:ilvl w:val="0"/>
          <w:numId w:val="1"/>
        </w:numPr>
        <w:tabs>
          <w:tab w:val="left" w:pos="567"/>
        </w:tabs>
        <w:autoSpaceDE w:val="0"/>
        <w:autoSpaceDN w:val="0"/>
        <w:spacing w:before="120" w:after="120" w:line="240" w:lineRule="auto"/>
        <w:ind w:left="567" w:hanging="567"/>
        <w:jc w:val="both"/>
        <w:rPr>
          <w:rFonts w:ascii="Times New Roman" w:eastAsia="Times New Roman" w:hAnsi="Times New Roman" w:cs="David"/>
          <w:sz w:val="25"/>
          <w:szCs w:val="25"/>
          <w:rtl/>
        </w:rPr>
      </w:pPr>
      <w:r w:rsidRPr="0093774F">
        <w:rPr>
          <w:rFonts w:ascii="Times New Roman" w:eastAsia="Times New Roman" w:hAnsi="Times New Roman" w:cs="David" w:hint="cs"/>
          <w:sz w:val="25"/>
          <w:szCs w:val="25"/>
          <w:rtl/>
        </w:rPr>
        <w:t>למען הסדר הטוב מובהר כי אין מדובר בהליך של מכרז, ומרשי אינם מחויבים לקבל הצעה כל שהיא.</w:t>
      </w:r>
    </w:p>
    <w:p w:rsidR="0093774F" w:rsidRPr="0093774F" w:rsidRDefault="0093774F" w:rsidP="0093774F">
      <w:pPr>
        <w:widowControl w:val="0"/>
        <w:numPr>
          <w:ilvl w:val="0"/>
          <w:numId w:val="1"/>
        </w:numPr>
        <w:tabs>
          <w:tab w:val="left" w:pos="567"/>
        </w:tabs>
        <w:autoSpaceDE w:val="0"/>
        <w:autoSpaceDN w:val="0"/>
        <w:spacing w:before="120" w:after="120" w:line="240" w:lineRule="auto"/>
        <w:ind w:left="567" w:hanging="567"/>
        <w:jc w:val="both"/>
        <w:rPr>
          <w:rFonts w:ascii="Times New Roman" w:eastAsia="Times New Roman" w:hAnsi="Times New Roman" w:cs="David"/>
          <w:sz w:val="25"/>
          <w:szCs w:val="25"/>
          <w:rtl/>
        </w:rPr>
      </w:pPr>
      <w:r w:rsidRPr="0093774F">
        <w:rPr>
          <w:rFonts w:ascii="Times New Roman" w:eastAsia="Times New Roman" w:hAnsi="Times New Roman" w:cs="David" w:hint="cs"/>
          <w:sz w:val="25"/>
          <w:szCs w:val="25"/>
          <w:rtl/>
        </w:rPr>
        <w:t>נודה על קבלת הצעתכם בכל ההקדם האפשרי.</w:t>
      </w:r>
    </w:p>
    <w:p w:rsidR="00EE78F3" w:rsidRPr="00FB5E6E" w:rsidRDefault="0093774F" w:rsidP="00FB5E6E">
      <w:pPr>
        <w:widowControl w:val="0"/>
        <w:numPr>
          <w:ilvl w:val="0"/>
          <w:numId w:val="1"/>
        </w:numPr>
        <w:tabs>
          <w:tab w:val="left" w:pos="567"/>
        </w:tabs>
        <w:autoSpaceDE w:val="0"/>
        <w:autoSpaceDN w:val="0"/>
        <w:spacing w:before="120" w:after="120" w:line="240" w:lineRule="auto"/>
        <w:ind w:left="567" w:hanging="567"/>
        <w:jc w:val="both"/>
        <w:rPr>
          <w:rFonts w:ascii="Times New Roman" w:eastAsia="Times New Roman" w:hAnsi="Times New Roman" w:cs="David"/>
          <w:sz w:val="25"/>
          <w:szCs w:val="25"/>
          <w:rtl/>
        </w:rPr>
      </w:pPr>
      <w:r w:rsidRPr="0093774F">
        <w:rPr>
          <w:rFonts w:ascii="Times New Roman" w:eastAsia="Times New Roman" w:hAnsi="Times New Roman" w:cs="David" w:hint="cs"/>
          <w:sz w:val="25"/>
          <w:szCs w:val="25"/>
          <w:rtl/>
        </w:rPr>
        <w:lastRenderedPageBreak/>
        <w:t>אני עומד לרשותכם בכל שאלה או הבהרה.</w:t>
      </w:r>
    </w:p>
    <w:p w:rsidR="00321EC5" w:rsidRDefault="00321EC5" w:rsidP="00FB5E6E">
      <w:pPr>
        <w:widowControl w:val="0"/>
        <w:tabs>
          <w:tab w:val="left" w:pos="567"/>
        </w:tabs>
        <w:autoSpaceDE w:val="0"/>
        <w:autoSpaceDN w:val="0"/>
        <w:spacing w:before="120" w:after="120" w:line="240" w:lineRule="auto"/>
        <w:jc w:val="both"/>
        <w:rPr>
          <w:rFonts w:ascii="Times New Roman" w:eastAsia="Times New Roman" w:hAnsi="Times New Roman" w:cs="David"/>
          <w:sz w:val="25"/>
          <w:szCs w:val="25"/>
        </w:rPr>
      </w:pPr>
    </w:p>
    <w:tbl>
      <w:tblPr>
        <w:bidiVisual/>
        <w:tblW w:w="0" w:type="auto"/>
        <w:jc w:val="right"/>
        <w:tblLook w:val="04A0"/>
      </w:tblPr>
      <w:tblGrid>
        <w:gridCol w:w="3095"/>
        <w:gridCol w:w="3095"/>
      </w:tblGrid>
      <w:tr w:rsidR="00FC0D59" w:rsidRPr="007275EB" w:rsidTr="001E2809">
        <w:trPr>
          <w:jc w:val="right"/>
        </w:trPr>
        <w:tc>
          <w:tcPr>
            <w:tcW w:w="3095" w:type="dxa"/>
          </w:tcPr>
          <w:p w:rsidR="00FC0D59" w:rsidRPr="00B03481" w:rsidRDefault="00FC0D59" w:rsidP="00FC0D59">
            <w:pPr>
              <w:widowControl w:val="0"/>
              <w:autoSpaceDE w:val="0"/>
              <w:autoSpaceDN w:val="0"/>
              <w:spacing w:after="0" w:line="360" w:lineRule="auto"/>
              <w:jc w:val="center"/>
              <w:rPr>
                <w:rFonts w:ascii="Times New Roman" w:eastAsia="Times New Roman" w:hAnsi="Times New Roman" w:cs="David"/>
                <w:b/>
                <w:bCs/>
                <w:sz w:val="25"/>
                <w:szCs w:val="25"/>
                <w:rtl/>
              </w:rPr>
            </w:pPr>
          </w:p>
        </w:tc>
        <w:tc>
          <w:tcPr>
            <w:tcW w:w="3095" w:type="dxa"/>
          </w:tcPr>
          <w:p w:rsidR="00FC0D59" w:rsidRDefault="0070044B" w:rsidP="006D5D98">
            <w:pPr>
              <w:widowControl w:val="0"/>
              <w:autoSpaceDE w:val="0"/>
              <w:autoSpaceDN w:val="0"/>
              <w:spacing w:after="0" w:line="360" w:lineRule="auto"/>
              <w:jc w:val="center"/>
              <w:rPr>
                <w:rFonts w:ascii="Times New Roman" w:eastAsia="Times New Roman" w:hAnsi="Times New Roman" w:cs="David"/>
                <w:b/>
                <w:bCs/>
                <w:sz w:val="25"/>
                <w:szCs w:val="25"/>
                <w:rtl/>
              </w:rPr>
            </w:pPr>
            <w:r>
              <w:rPr>
                <w:rFonts w:ascii="Times New Roman" w:eastAsia="Times New Roman" w:hAnsi="Times New Roman" w:cs="David" w:hint="cs"/>
                <w:b/>
                <w:bCs/>
                <w:sz w:val="25"/>
                <w:szCs w:val="25"/>
                <w:rtl/>
              </w:rPr>
              <w:t>בברכה</w:t>
            </w:r>
            <w:r w:rsidR="00FC0D59">
              <w:rPr>
                <w:rFonts w:ascii="Times New Roman" w:eastAsia="Times New Roman" w:hAnsi="Times New Roman" w:cs="David" w:hint="cs"/>
                <w:b/>
                <w:bCs/>
                <w:sz w:val="25"/>
                <w:szCs w:val="25"/>
                <w:rtl/>
              </w:rPr>
              <w:t>,</w:t>
            </w:r>
          </w:p>
          <w:p w:rsidR="00FC0D59" w:rsidRPr="00247B63" w:rsidRDefault="00FC0D59" w:rsidP="00FC0D59">
            <w:pPr>
              <w:widowControl w:val="0"/>
              <w:autoSpaceDE w:val="0"/>
              <w:autoSpaceDN w:val="0"/>
              <w:spacing w:after="0" w:line="360" w:lineRule="auto"/>
              <w:jc w:val="center"/>
              <w:rPr>
                <w:rFonts w:ascii="Times New Roman" w:eastAsia="Times New Roman" w:hAnsi="Times New Roman" w:cs="David"/>
                <w:sz w:val="25"/>
                <w:szCs w:val="25"/>
                <w:rtl/>
              </w:rPr>
            </w:pPr>
          </w:p>
          <w:p w:rsidR="00FC0D59" w:rsidRPr="001F34D7" w:rsidRDefault="00FC0D59" w:rsidP="00FC0D59">
            <w:pPr>
              <w:widowControl w:val="0"/>
              <w:autoSpaceDE w:val="0"/>
              <w:autoSpaceDN w:val="0"/>
              <w:spacing w:after="0" w:line="360" w:lineRule="auto"/>
              <w:jc w:val="center"/>
              <w:rPr>
                <w:rFonts w:ascii="Times New Roman" w:eastAsia="Times New Roman" w:hAnsi="Times New Roman" w:cs="David"/>
                <w:b/>
                <w:bCs/>
                <w:sz w:val="25"/>
                <w:szCs w:val="25"/>
                <w:rtl/>
              </w:rPr>
            </w:pPr>
            <w:r>
              <w:rPr>
                <w:rFonts w:ascii="Times New Roman" w:eastAsia="Times New Roman" w:hAnsi="Times New Roman" w:cs="David" w:hint="cs"/>
                <w:b/>
                <w:bCs/>
                <w:sz w:val="25"/>
                <w:szCs w:val="25"/>
                <w:rtl/>
              </w:rPr>
              <w:t>רועי צרפ</w:t>
            </w:r>
            <w:r w:rsidRPr="001F34D7">
              <w:rPr>
                <w:rFonts w:ascii="Times New Roman" w:eastAsia="Times New Roman" w:hAnsi="Times New Roman" w:cs="David" w:hint="cs"/>
                <w:b/>
                <w:bCs/>
                <w:sz w:val="25"/>
                <w:szCs w:val="25"/>
                <w:rtl/>
              </w:rPr>
              <w:t>תי, עו"ד</w:t>
            </w:r>
          </w:p>
        </w:tc>
      </w:tr>
      <w:tr w:rsidR="00FC0D59" w:rsidRPr="007275EB" w:rsidTr="001E2809">
        <w:trPr>
          <w:jc w:val="right"/>
        </w:trPr>
        <w:tc>
          <w:tcPr>
            <w:tcW w:w="3095" w:type="dxa"/>
          </w:tcPr>
          <w:p w:rsidR="00FC0D59" w:rsidRDefault="00FC0D59" w:rsidP="00FC0D59"/>
        </w:tc>
        <w:tc>
          <w:tcPr>
            <w:tcW w:w="3095" w:type="dxa"/>
          </w:tcPr>
          <w:p w:rsidR="00FC0D59" w:rsidRDefault="00FC0D59" w:rsidP="00FC0D59">
            <w:pPr>
              <w:widowControl w:val="0"/>
              <w:autoSpaceDE w:val="0"/>
              <w:autoSpaceDN w:val="0"/>
              <w:spacing w:after="0" w:line="360" w:lineRule="auto"/>
              <w:jc w:val="center"/>
              <w:rPr>
                <w:rFonts w:ascii="Times New Roman" w:eastAsia="Times New Roman" w:hAnsi="Times New Roman" w:cs="David"/>
                <w:b/>
                <w:bCs/>
                <w:sz w:val="25"/>
                <w:szCs w:val="25"/>
                <w:rtl/>
              </w:rPr>
            </w:pPr>
          </w:p>
        </w:tc>
      </w:tr>
    </w:tbl>
    <w:p w:rsidR="005D7A19" w:rsidRDefault="005D7A19" w:rsidP="00CF6298">
      <w:pPr>
        <w:rPr>
          <w:rFonts w:cs="David"/>
          <w:sz w:val="25"/>
          <w:szCs w:val="25"/>
          <w:rtl/>
        </w:rPr>
      </w:pPr>
    </w:p>
    <w:sectPr w:rsidR="005D7A19" w:rsidSect="00B4125D">
      <w:headerReference w:type="default" r:id="rId8"/>
      <w:footerReference w:type="default" r:id="rId9"/>
      <w:headerReference w:type="first" r:id="rId10"/>
      <w:pgSz w:w="11906" w:h="16838" w:code="9"/>
      <w:pgMar w:top="2245" w:right="849" w:bottom="1440" w:left="851" w:header="709" w:footer="709" w:gutter="0"/>
      <w:cols w:space="708"/>
      <w:titlePg/>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A410D" w:rsidRDefault="006A410D" w:rsidP="005F44D8">
      <w:pPr>
        <w:spacing w:after="0" w:line="240" w:lineRule="auto"/>
      </w:pPr>
      <w:r>
        <w:separator/>
      </w:r>
    </w:p>
  </w:endnote>
  <w:endnote w:type="continuationSeparator" w:id="0">
    <w:p w:rsidR="006A410D" w:rsidRDefault="006A410D" w:rsidP="005F44D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Arial Unicode MS">
    <w:panose1 w:val="020B0604020202020204"/>
    <w:charset w:val="80"/>
    <w:family w:val="swiss"/>
    <w:pitch w:val="variable"/>
    <w:sig w:usb0="F7FFAFFF" w:usb1="E9DFFFFF" w:usb2="0000003F" w:usb3="00000000" w:csb0="003F01FF" w:csb1="00000000"/>
  </w:font>
  <w:font w:name="OpenSansHebrew-Regular">
    <w:panose1 w:val="00000500000000000000"/>
    <w:charset w:val="00"/>
    <w:family w:val="auto"/>
    <w:pitch w:val="variable"/>
    <w:sig w:usb0="00000803" w:usb1="40000000" w:usb2="00000000" w:usb3="00000000" w:csb0="0000002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szCs w:val="18"/>
        <w:rtl/>
      </w:rPr>
      <w:id w:val="178595938"/>
      <w:docPartObj>
        <w:docPartGallery w:val="Page Numbers (Bottom of Page)"/>
        <w:docPartUnique/>
      </w:docPartObj>
    </w:sdtPr>
    <w:sdtContent>
      <w:sdt>
        <w:sdtPr>
          <w:rPr>
            <w:sz w:val="18"/>
            <w:szCs w:val="18"/>
            <w:rtl/>
          </w:rPr>
          <w:id w:val="178595939"/>
          <w:docPartObj>
            <w:docPartGallery w:val="Page Numbers (Top of Page)"/>
            <w:docPartUnique/>
          </w:docPartObj>
        </w:sdtPr>
        <w:sdtContent>
          <w:p w:rsidR="00710AF5" w:rsidRPr="00710AF5" w:rsidRDefault="00710AF5" w:rsidP="00710AF5">
            <w:pPr>
              <w:pStyle w:val="Footer"/>
              <w:jc w:val="center"/>
              <w:rPr>
                <w:sz w:val="18"/>
                <w:szCs w:val="18"/>
              </w:rPr>
            </w:pPr>
            <w:r w:rsidRPr="00710AF5">
              <w:rPr>
                <w:sz w:val="18"/>
                <w:szCs w:val="18"/>
                <w:rtl/>
                <w:lang w:val="he-IL"/>
              </w:rPr>
              <w:t xml:space="preserve">עמוד </w:t>
            </w:r>
            <w:r w:rsidR="003E5E76" w:rsidRPr="00710AF5">
              <w:rPr>
                <w:b/>
                <w:sz w:val="20"/>
                <w:szCs w:val="20"/>
              </w:rPr>
              <w:fldChar w:fldCharType="begin"/>
            </w:r>
            <w:r w:rsidRPr="00710AF5">
              <w:rPr>
                <w:b/>
                <w:sz w:val="18"/>
                <w:szCs w:val="18"/>
              </w:rPr>
              <w:instrText>PAGE</w:instrText>
            </w:r>
            <w:r w:rsidR="003E5E76" w:rsidRPr="00710AF5">
              <w:rPr>
                <w:b/>
                <w:sz w:val="20"/>
                <w:szCs w:val="20"/>
              </w:rPr>
              <w:fldChar w:fldCharType="separate"/>
            </w:r>
            <w:r w:rsidR="00D07891">
              <w:rPr>
                <w:b/>
                <w:noProof/>
                <w:sz w:val="20"/>
                <w:szCs w:val="20"/>
                <w:rtl/>
              </w:rPr>
              <w:t>2</w:t>
            </w:r>
            <w:r w:rsidR="003E5E76" w:rsidRPr="00710AF5">
              <w:rPr>
                <w:b/>
                <w:sz w:val="20"/>
                <w:szCs w:val="20"/>
              </w:rPr>
              <w:fldChar w:fldCharType="end"/>
            </w:r>
            <w:r w:rsidRPr="00710AF5">
              <w:rPr>
                <w:sz w:val="18"/>
                <w:szCs w:val="18"/>
                <w:rtl/>
                <w:lang w:val="he-IL"/>
              </w:rPr>
              <w:t xml:space="preserve"> מתוך </w:t>
            </w:r>
            <w:r w:rsidR="003E5E76" w:rsidRPr="00710AF5">
              <w:rPr>
                <w:b/>
                <w:sz w:val="20"/>
                <w:szCs w:val="20"/>
              </w:rPr>
              <w:fldChar w:fldCharType="begin"/>
            </w:r>
            <w:r w:rsidRPr="00710AF5">
              <w:rPr>
                <w:b/>
                <w:sz w:val="18"/>
                <w:szCs w:val="18"/>
              </w:rPr>
              <w:instrText>NUMPAGES</w:instrText>
            </w:r>
            <w:r w:rsidR="003E5E76" w:rsidRPr="00710AF5">
              <w:rPr>
                <w:b/>
                <w:sz w:val="20"/>
                <w:szCs w:val="20"/>
              </w:rPr>
              <w:fldChar w:fldCharType="separate"/>
            </w:r>
            <w:r w:rsidR="00D07891">
              <w:rPr>
                <w:b/>
                <w:noProof/>
                <w:sz w:val="20"/>
                <w:szCs w:val="20"/>
                <w:rtl/>
              </w:rPr>
              <w:t>2</w:t>
            </w:r>
            <w:r w:rsidR="003E5E76" w:rsidRPr="00710AF5">
              <w:rPr>
                <w:b/>
                <w:sz w:val="20"/>
                <w:szCs w:val="20"/>
              </w:rPr>
              <w:fldChar w:fldCharType="end"/>
            </w:r>
          </w:p>
        </w:sdtContent>
      </w:sdt>
    </w:sdtContent>
  </w:sdt>
  <w:p w:rsidR="00710AF5" w:rsidRDefault="00710AF5" w:rsidP="00710AF5">
    <w:pPr>
      <w:pStyle w:val="msoorganizationname2"/>
      <w:widowControl w:val="0"/>
      <w:bidi/>
      <w:jc w:val="center"/>
      <w:rPr>
        <w:rFonts w:ascii="Arial Unicode MS" w:eastAsia="Arial Unicode MS" w:hAnsi="Arial Unicode MS" w:cs="Arial Unicode MS"/>
        <w:sz w:val="17"/>
        <w:szCs w:val="17"/>
        <w:u w:val="single"/>
        <w:rtl/>
      </w:rPr>
    </w:pPr>
  </w:p>
  <w:p w:rsidR="00050B13" w:rsidRPr="00050B13" w:rsidRDefault="00050B13" w:rsidP="00050B13">
    <w:pPr>
      <w:pStyle w:val="msoorganizationname2"/>
      <w:widowControl w:val="0"/>
      <w:bidi/>
      <w:jc w:val="center"/>
      <w:rPr>
        <w:rFonts w:ascii="Arial Unicode MS" w:eastAsia="Arial Unicode MS" w:hAnsi="Arial Unicode MS" w:cs="Arial Unicode MS"/>
        <w:sz w:val="19"/>
        <w:szCs w:val="19"/>
        <w:u w:val="single"/>
        <w:rtl/>
      </w:rPr>
    </w:pPr>
    <w:r w:rsidRPr="00050B13">
      <w:rPr>
        <w:rFonts w:ascii="Arial Unicode MS" w:eastAsia="Arial Unicode MS" w:hAnsi="Arial Unicode MS" w:cs="Arial Unicode MS" w:hint="cs"/>
        <w:sz w:val="19"/>
        <w:szCs w:val="19"/>
        <w:u w:val="single"/>
        <w:rtl/>
      </w:rPr>
      <w:t>המצודה 3, אזור ת.ד. 11427</w:t>
    </w:r>
    <w:r w:rsidRPr="00050B13">
      <w:rPr>
        <w:rFonts w:ascii="Arial Unicode MS" w:eastAsia="Arial Unicode MS" w:hAnsi="Arial Unicode MS" w:cs="Arial Unicode MS" w:hint="eastAsia"/>
        <w:sz w:val="19"/>
        <w:szCs w:val="19"/>
        <w:u w:val="single"/>
        <w:rtl/>
      </w:rPr>
      <w:t xml:space="preserve"> | </w:t>
    </w:r>
    <w:r w:rsidRPr="00050B13">
      <w:rPr>
        <w:sz w:val="19"/>
        <w:szCs w:val="19"/>
        <w:u w:val="single"/>
      </w:rPr>
      <w:t>3 HaMetsuda st. Azor</w:t>
    </w:r>
  </w:p>
  <w:p w:rsidR="00710AF5" w:rsidRPr="00050B13" w:rsidRDefault="00050B13" w:rsidP="00050B13">
    <w:pPr>
      <w:pStyle w:val="msoorganizationname2"/>
      <w:widowControl w:val="0"/>
      <w:jc w:val="center"/>
      <w:rPr>
        <w:rFonts w:ascii="Arial Unicode MS" w:eastAsia="Arial Unicode MS" w:hAnsi="Arial Unicode MS" w:cs="Arial Unicode MS"/>
        <w:sz w:val="17"/>
        <w:szCs w:val="17"/>
      </w:rPr>
    </w:pPr>
    <w:r w:rsidRPr="00050B13">
      <w:rPr>
        <w:sz w:val="19"/>
        <w:szCs w:val="19"/>
      </w:rPr>
      <w:t>Tel. 972-3-5336600 | Cell. 0542443622 |Fax. 0774703406 | Roie@rts-law.com</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A410D" w:rsidRDefault="006A410D" w:rsidP="005F44D8">
      <w:pPr>
        <w:spacing w:after="0" w:line="240" w:lineRule="auto"/>
      </w:pPr>
      <w:r>
        <w:separator/>
      </w:r>
    </w:p>
  </w:footnote>
  <w:footnote w:type="continuationSeparator" w:id="0">
    <w:p w:rsidR="006A410D" w:rsidRDefault="006A410D" w:rsidP="005F44D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0AF5" w:rsidRDefault="00710AF5">
    <w:pPr>
      <w:pStyle w:val="Header"/>
    </w:pPr>
    <w:r>
      <w:rPr>
        <w:noProof/>
      </w:rPr>
      <w:drawing>
        <wp:inline distT="0" distB="0" distL="0" distR="0">
          <wp:extent cx="2383043" cy="655200"/>
          <wp:effectExtent l="19050" t="0" r="0" b="0"/>
          <wp:docPr id="2" name="Picture 1" descr="C:\Users\FUJITSU\Dropbox\רועי\ניהול משרד 2013\לוגו\לוגו לנייר פירמה מעוצב-עמוד שני בלי כתובת תחתונה 20.8.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UJITSU\Dropbox\רועי\ניהול משרד 2013\לוגו\לוגו לנייר פירמה מעוצב-עמוד שני בלי כתובת תחתונה 20.8.14.gif"/>
                  <pic:cNvPicPr>
                    <a:picLocks noChangeAspect="1" noChangeArrowheads="1"/>
                  </pic:cNvPicPr>
                </pic:nvPicPr>
                <pic:blipFill>
                  <a:blip r:embed="rId1"/>
                  <a:srcRect/>
                  <a:stretch>
                    <a:fillRect/>
                  </a:stretch>
                </pic:blipFill>
                <pic:spPr bwMode="auto">
                  <a:xfrm>
                    <a:off x="0" y="0"/>
                    <a:ext cx="2383247" cy="655256"/>
                  </a:xfrm>
                  <a:prstGeom prst="rect">
                    <a:avLst/>
                  </a:prstGeom>
                  <a:noFill/>
                  <a:ln w="9525">
                    <a:noFill/>
                    <a:miter lim="800000"/>
                    <a:headEnd/>
                    <a:tailEnd/>
                  </a:ln>
                </pic:spPr>
              </pic:pic>
            </a:graphicData>
          </a:graphic>
        </wp:inline>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6970" w:rsidRDefault="00001C6F">
    <w:pPr>
      <w:pStyle w:val="Header"/>
    </w:pPr>
    <w:r>
      <w:rPr>
        <w:noProof/>
        <w:sz w:val="24"/>
        <w:szCs w:val="24"/>
      </w:rPr>
      <w:drawing>
        <wp:anchor distT="36576" distB="36576" distL="36576" distR="36576" simplePos="0" relativeHeight="251662336" behindDoc="0" locked="0" layoutInCell="1" allowOverlap="1">
          <wp:simplePos x="0" y="0"/>
          <wp:positionH relativeFrom="column">
            <wp:posOffset>5666105</wp:posOffset>
          </wp:positionH>
          <wp:positionV relativeFrom="paragraph">
            <wp:posOffset>-52705</wp:posOffset>
          </wp:positionV>
          <wp:extent cx="702310" cy="701675"/>
          <wp:effectExtent l="0" t="0" r="2540" b="3175"/>
          <wp:wrapNone/>
          <wp:docPr id="7" name="Picture 3" descr="לוגו פלטפורמה לעבוד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לוגו פלטפורמה לעבודה 7"/>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02310" cy="701675"/>
                  </a:xfrm>
                  <a:prstGeom prst="rect">
                    <a:avLst/>
                  </a:prstGeom>
                  <a:noFill/>
                  <a:ln>
                    <a:noFill/>
                  </a:ln>
                  <a:effectLst/>
                </pic:spPr>
              </pic:pic>
            </a:graphicData>
          </a:graphic>
        </wp:anchor>
      </w:drawing>
    </w:r>
    <w:r>
      <w:rPr>
        <w:noProof/>
        <w:sz w:val="24"/>
        <w:szCs w:val="24"/>
      </w:rPr>
      <w:drawing>
        <wp:anchor distT="36576" distB="36576" distL="36576" distR="36576" simplePos="0" relativeHeight="251661312" behindDoc="0" locked="0" layoutInCell="1" allowOverlap="1">
          <wp:simplePos x="0" y="0"/>
          <wp:positionH relativeFrom="column">
            <wp:posOffset>3309620</wp:posOffset>
          </wp:positionH>
          <wp:positionV relativeFrom="paragraph">
            <wp:posOffset>294640</wp:posOffset>
          </wp:positionV>
          <wp:extent cx="3065780" cy="27940"/>
          <wp:effectExtent l="0" t="0" r="1270" b="0"/>
          <wp:wrapNone/>
          <wp:docPr id="6" name="Picture 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
                  <pic:cNvPicPr>
                    <a:picLocks noChangeAspect="1" noChangeArrowheads="1"/>
                  </pic:cNvPicPr>
                </pic:nvPicPr>
                <pic:blipFill>
                  <a:blip r:embed="rId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231" t="21935" r="20639"/>
                  <a:stretch>
                    <a:fillRect/>
                  </a:stretch>
                </pic:blipFill>
                <pic:spPr bwMode="auto">
                  <a:xfrm>
                    <a:off x="0" y="0"/>
                    <a:ext cx="3065780" cy="27940"/>
                  </a:xfrm>
                  <a:prstGeom prst="rect">
                    <a:avLst/>
                  </a:prstGeom>
                  <a:noFill/>
                  <a:ln>
                    <a:noFill/>
                  </a:ln>
                  <a:effectLst/>
                </pic:spPr>
              </pic:pic>
            </a:graphicData>
          </a:graphic>
        </wp:anchor>
      </w:drawing>
    </w:r>
    <w:r w:rsidR="003E5E76" w:rsidRPr="003E5E76">
      <w:rPr>
        <w:noProof/>
        <w:sz w:val="24"/>
        <w:szCs w:val="24"/>
      </w:rPr>
      <w:pict>
        <v:shapetype id="_x0000_t202" coordsize="21600,21600" o:spt="202" path="m,l,21600r21600,l21600,xe">
          <v:stroke joinstyle="miter"/>
          <v:path gradientshapeok="t" o:connecttype="rect"/>
        </v:shapetype>
        <v:shape id="Text Box 6" o:spid="_x0000_s4098" type="#_x0000_t202" style="position:absolute;left:0;text-align:left;margin-left:248.7pt;margin-top:-.85pt;width:204.1pt;height:69.15pt;z-index:251665408;visibility:visible;mso-wrap-distance-left:2.88pt;mso-wrap-distance-top:2.88pt;mso-wrap-distance-right:2.88pt;mso-wrap-distance-bottom:2.88pt;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" filled="f" fillcolor="black [0]" stroked="f" strokecolor="black [0]" strokeweight="0" insetpen="t">
          <o:lock v:ext="edit" shapetype="t"/>
          <v:textbox inset="2.85pt,2.85pt,2.85pt,2.85pt">
            <w:txbxContent>
              <w:p w:rsidR="00154A13" w:rsidRPr="0071387D" w:rsidRDefault="00154A13" w:rsidP="00154A13">
                <w:pPr>
                  <w:pStyle w:val="msoorganizationname2"/>
                  <w:widowControl w:val="0"/>
                  <w:bidi/>
                  <w:jc w:val="center"/>
                  <w:rPr>
                    <w:rFonts w:ascii="OpenSansHebrew-Regular" w:hAnsi="OpenSansHebrew-Regular" w:cs="OpenSansHebrew-Regular"/>
                    <w:sz w:val="27"/>
                    <w:szCs w:val="27"/>
                  </w:rPr>
                </w:pPr>
                <w:r w:rsidRPr="0071387D">
                  <w:rPr>
                    <w:rFonts w:ascii="OpenSansHebrew-Regular" w:hAnsi="OpenSansHebrew-Regular" w:cs="OpenSansHebrew-Regular"/>
                    <w:sz w:val="29"/>
                    <w:szCs w:val="29"/>
                    <w:rtl/>
                  </w:rPr>
                  <w:t>רועי צרפתי, משרד עורכי דין</w:t>
                </w:r>
              </w:p>
              <w:p w:rsidR="00154A13" w:rsidRPr="0071387D" w:rsidRDefault="00154A13" w:rsidP="00154A13">
                <w:pPr>
                  <w:pStyle w:val="msoorganizationname2"/>
                  <w:widowControl w:val="0"/>
                  <w:jc w:val="center"/>
                  <w:rPr>
                    <w:rFonts w:ascii="OpenSansHebrew-Regular" w:hAnsi="OpenSansHebrew-Regular" w:cs="OpenSansHebrew-Regular"/>
                    <w:sz w:val="25"/>
                    <w:szCs w:val="25"/>
                  </w:rPr>
                </w:pPr>
                <w:r w:rsidRPr="0071387D">
                  <w:rPr>
                    <w:rFonts w:ascii="OpenSansHebrew-Regular" w:hAnsi="OpenSansHebrew-Regular" w:cs="OpenSansHebrew-Regular"/>
                    <w:sz w:val="27"/>
                    <w:szCs w:val="27"/>
                  </w:rPr>
                  <w:t>Roie Tsarfati, Law Office</w:t>
                </w:r>
              </w:p>
            </w:txbxContent>
          </v:textbox>
        </v:shape>
      </w:pict>
    </w:r>
    <w:r>
      <w:rPr>
        <w:noProof/>
        <w:sz w:val="24"/>
        <w:szCs w:val="24"/>
      </w:rPr>
      <w:drawing>
        <wp:anchor distT="36576" distB="36576" distL="36576" distR="36576" simplePos="0" relativeHeight="251664384" behindDoc="0" locked="0" layoutInCell="1" allowOverlap="1">
          <wp:simplePos x="0" y="0"/>
          <wp:positionH relativeFrom="column">
            <wp:posOffset>187960</wp:posOffset>
          </wp:positionH>
          <wp:positionV relativeFrom="paragraph">
            <wp:posOffset>781685</wp:posOffset>
          </wp:positionV>
          <wp:extent cx="6120130" cy="50800"/>
          <wp:effectExtent l="0" t="0" r="0" b="6350"/>
          <wp:wrapNone/>
          <wp:docPr id="5" name="Picture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
                  <pic:cNvPicPr>
                    <a:picLocks noChangeAspect="1" noChangeArrowheads="1"/>
                  </pic:cNvPicPr>
                </pic:nvPicPr>
                <pic:blipFill>
                  <a:blip r:embed="rId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7509" t="-40234" r="16342"/>
                  <a:stretch>
                    <a:fillRect/>
                  </a:stretch>
                </pic:blipFill>
                <pic:spPr bwMode="auto">
                  <a:xfrm>
                    <a:off x="0" y="0"/>
                    <a:ext cx="6120130" cy="50800"/>
                  </a:xfrm>
                  <a:prstGeom prst="rect">
                    <a:avLst/>
                  </a:prstGeom>
                  <a:noFill/>
                  <a:ln>
                    <a:noFill/>
                  </a:ln>
                  <a:effectLst/>
                </pic:spPr>
              </pic:pic>
            </a:graphicData>
          </a:graphic>
        </wp:anchor>
      </w:drawing>
    </w:r>
    <w:r w:rsidR="003E5E76" w:rsidRPr="003E5E76">
      <w:rPr>
        <w:noProof/>
        <w:sz w:val="24"/>
        <w:szCs w:val="24"/>
      </w:rPr>
      <w:pict>
        <v:shape id="Text Box 4" o:spid="_x0000_s4097" type="#_x0000_t202" style="position:absolute;left:0;text-align:left;margin-left:15.25pt;margin-top:-7.1pt;width:255.1pt;height:91.85pt;z-index:251663360;visibility:visible;mso-wrap-distance-left:2.88pt;mso-wrap-distance-top:2.88pt;mso-wrap-distance-right:2.88pt;mso-wrap-distance-bottom:2.88pt;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" filled="f" stroked="f" strokecolor="black [0]" insetpen="t">
          <v:textbox inset="2.88pt,2.88pt,2.88pt,2.88pt">
            <w:txbxContent>
              <w:p w:rsidR="00154A13" w:rsidRPr="0071387D" w:rsidRDefault="00154A13" w:rsidP="00154A13">
                <w:pPr>
                  <w:pStyle w:val="msoorganizationname2"/>
                  <w:widowControl w:val="0"/>
                  <w:bidi/>
                  <w:jc w:val="right"/>
                  <w:rPr>
                    <w:rFonts w:ascii="OpenSansHebrew-Regular" w:hAnsi="OpenSansHebrew-Regular" w:cs="OpenSansHebrew-Regular"/>
                    <w:sz w:val="19"/>
                    <w:szCs w:val="19"/>
                  </w:rPr>
                </w:pPr>
                <w:r w:rsidRPr="0071387D">
                  <w:rPr>
                    <w:rFonts w:ascii="OpenSansHebrew-Regular" w:hAnsi="OpenSansHebrew-Regular" w:cs="OpenSansHebrew-Regular"/>
                    <w:sz w:val="19"/>
                    <w:szCs w:val="19"/>
                    <w:rtl/>
                  </w:rPr>
                  <w:t xml:space="preserve">המצודה 3, אזור  | </w:t>
                </w:r>
                <w:r w:rsidRPr="0071387D">
                  <w:rPr>
                    <w:rFonts w:ascii="OpenSansHebrew-Regular" w:hAnsi="OpenSansHebrew-Regular" w:cs="OpenSansHebrew-Regular"/>
                    <w:sz w:val="19"/>
                    <w:szCs w:val="19"/>
                  </w:rPr>
                  <w:t>3 HaMetsuda st. Azor</w:t>
                </w:r>
              </w:p>
              <w:p w:rsidR="00154A13" w:rsidRPr="0071387D" w:rsidRDefault="00154A13" w:rsidP="00154A13">
                <w:pPr>
                  <w:pStyle w:val="msoorganizationname2"/>
                  <w:widowControl w:val="0"/>
                  <w:jc w:val="both"/>
                  <w:rPr>
                    <w:rFonts w:ascii="OpenSansHebrew-Regular" w:hAnsi="OpenSansHebrew-Regular" w:cs="OpenSansHebrew-Regular"/>
                    <w:sz w:val="19"/>
                    <w:szCs w:val="19"/>
                  </w:rPr>
                </w:pPr>
                <w:r w:rsidRPr="0071387D">
                  <w:rPr>
                    <w:rFonts w:ascii="OpenSansHebrew-Regular" w:hAnsi="OpenSansHebrew-Regular" w:cs="OpenSansHebrew-Regular"/>
                    <w:sz w:val="19"/>
                    <w:szCs w:val="19"/>
                  </w:rPr>
                  <w:t>Cell. 0542443622 |  Tel. 035336600</w:t>
                </w:r>
              </w:p>
              <w:p w:rsidR="00154A13" w:rsidRPr="0071387D" w:rsidRDefault="00154A13" w:rsidP="00154A13">
                <w:pPr>
                  <w:pStyle w:val="msoorganizationname2"/>
                  <w:widowControl w:val="0"/>
                  <w:jc w:val="both"/>
                  <w:rPr>
                    <w:rFonts w:ascii="OpenSansHebrew-Regular" w:hAnsi="OpenSansHebrew-Regular" w:cs="OpenSansHebrew-Regular"/>
                    <w:sz w:val="19"/>
                    <w:szCs w:val="19"/>
                  </w:rPr>
                </w:pPr>
                <w:r w:rsidRPr="0071387D">
                  <w:rPr>
                    <w:rFonts w:ascii="OpenSansHebrew-Regular" w:hAnsi="OpenSansHebrew-Regular" w:cs="OpenSansHebrew-Regular"/>
                    <w:sz w:val="19"/>
                    <w:szCs w:val="19"/>
                  </w:rPr>
                  <w:t>Fax. 0774703406</w:t>
                </w:r>
              </w:p>
              <w:p w:rsidR="00154A13" w:rsidRPr="0071387D" w:rsidRDefault="00154A13" w:rsidP="00154A13">
                <w:pPr>
                  <w:pStyle w:val="msoorganizationname2"/>
                  <w:widowControl w:val="0"/>
                  <w:jc w:val="both"/>
                  <w:rPr>
                    <w:rFonts w:ascii="OpenSansHebrew-Regular" w:hAnsi="OpenSansHebrew-Regular" w:cs="OpenSansHebrew-Regular"/>
                    <w:sz w:val="19"/>
                    <w:szCs w:val="19"/>
                  </w:rPr>
                </w:pPr>
                <w:r w:rsidRPr="0071387D">
                  <w:rPr>
                    <w:rFonts w:ascii="OpenSansHebrew-Regular" w:hAnsi="OpenSansHebrew-Regular" w:cs="OpenSansHebrew-Regular"/>
                    <w:sz w:val="19"/>
                    <w:szCs w:val="19"/>
                  </w:rPr>
                  <w:t xml:space="preserve">Roie@rts-law.com </w:t>
                </w:r>
                <w:r w:rsidRPr="0071387D">
                  <w:rPr>
                    <w:rFonts w:ascii="OpenSansHebrew-Regular" w:hAnsi="OpenSansHebrew-Regular" w:cs="OpenSansHebrew-Regular"/>
                    <w:sz w:val="19"/>
                    <w:szCs w:val="19"/>
                  </w:rPr>
                  <w:tab/>
                  <w:t>www.rts-law.com</w:t>
                </w:r>
              </w:p>
            </w:txbxContent>
          </v:textbox>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0D2309"/>
    <w:multiLevelType w:val="multilevel"/>
    <w:tmpl w:val="EE606942"/>
    <w:lvl w:ilvl="0">
      <w:start w:val="1"/>
      <w:numFmt w:val="decimal"/>
      <w:lvlText w:val="%1."/>
      <w:lvlJc w:val="left"/>
      <w:pPr>
        <w:ind w:left="360" w:hanging="360"/>
      </w:pPr>
      <w:rPr>
        <w:rFonts w:hint="cs"/>
        <w:caps w:val="0"/>
        <w:strike w:val="0"/>
        <w:dstrike w:val="0"/>
        <w:vanish w:val="0"/>
        <w:color w:val="000000"/>
        <w:kern w:val="0"/>
        <w:sz w:val="20"/>
        <w:szCs w:val="24"/>
        <w:u w:val="none"/>
        <w:vertAlign w:val="baseline"/>
        <w:lang w:val="en-US" w:bidi="he-IL"/>
      </w:rPr>
    </w:lvl>
    <w:lvl w:ilvl="1">
      <w:start w:val="1"/>
      <w:numFmt w:val="decimal"/>
      <w:lvlText w:val="%1.%2."/>
      <w:lvlJc w:val="left"/>
      <w:pPr>
        <w:ind w:left="792" w:hanging="432"/>
      </w:pPr>
      <w:rPr>
        <w:rFonts w:hint="cs"/>
        <w:caps w:val="0"/>
        <w:strike w:val="0"/>
        <w:dstrike w:val="0"/>
        <w:vanish w:val="0"/>
        <w:color w:val="000000"/>
        <w:kern w:val="0"/>
        <w:sz w:val="20"/>
        <w:szCs w:val="24"/>
        <w:u w:val="none"/>
        <w:vertAlign w:val="baseline"/>
      </w:rPr>
    </w:lvl>
    <w:lvl w:ilvl="2">
      <w:start w:val="1"/>
      <w:numFmt w:val="decimal"/>
      <w:lvlText w:val="%1.%2.%3."/>
      <w:lvlJc w:val="left"/>
      <w:pPr>
        <w:ind w:left="1224" w:hanging="504"/>
      </w:pPr>
      <w:rPr>
        <w:rFonts w:hint="cs"/>
        <w:caps w:val="0"/>
        <w:strike w:val="0"/>
        <w:dstrike w:val="0"/>
        <w:vanish w:val="0"/>
        <w:color w:val="000000"/>
        <w:kern w:val="0"/>
        <w:sz w:val="20"/>
        <w:szCs w:val="24"/>
        <w:u w:val="none"/>
        <w:vertAlign w:val="baseline"/>
      </w:rPr>
    </w:lvl>
    <w:lvl w:ilvl="3">
      <w:start w:val="1"/>
      <w:numFmt w:val="decimal"/>
      <w:lvlText w:val="%1.%2.%3.%4."/>
      <w:lvlJc w:val="left"/>
      <w:pPr>
        <w:ind w:left="1728" w:hanging="648"/>
      </w:pPr>
      <w:rPr>
        <w:rFonts w:hint="cs"/>
        <w:caps w:val="0"/>
        <w:strike w:val="0"/>
        <w:dstrike w:val="0"/>
        <w:vanish w:val="0"/>
        <w:color w:val="000000"/>
        <w:kern w:val="0"/>
        <w:sz w:val="24"/>
        <w:szCs w:val="24"/>
        <w:u w:val="none"/>
        <w:vertAlign w:val="baseline"/>
      </w:rPr>
    </w:lvl>
    <w:lvl w:ilvl="4">
      <w:start w:val="1"/>
      <w:numFmt w:val="decimal"/>
      <w:lvlText w:val="%1.%2.%3.%4.%5."/>
      <w:lvlJc w:val="left"/>
      <w:pPr>
        <w:ind w:left="2232" w:hanging="792"/>
      </w:pPr>
      <w:rPr>
        <w:rFonts w:hint="default"/>
        <w:sz w:val="20"/>
        <w:szCs w:val="20"/>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
    <w:nsid w:val="6B2002A2"/>
    <w:multiLevelType w:val="multilevel"/>
    <w:tmpl w:val="20EA11CA"/>
    <w:lvl w:ilvl="0">
      <w:start w:val="1"/>
      <w:numFmt w:val="decimal"/>
      <w:lvlText w:val="%1."/>
      <w:lvlJc w:val="left"/>
      <w:pPr>
        <w:ind w:left="360" w:hanging="360"/>
      </w:pPr>
      <w:rPr>
        <w:rFonts w:hint="cs"/>
        <w:caps w:val="0"/>
        <w:strike w:val="0"/>
        <w:dstrike w:val="0"/>
        <w:vanish w:val="0"/>
        <w:color w:val="000000"/>
        <w:kern w:val="0"/>
        <w:sz w:val="20"/>
        <w:szCs w:val="24"/>
        <w:u w:val="none"/>
        <w:vertAlign w:val="baseline"/>
        <w:lang w:val="en-US" w:bidi="he-IL"/>
      </w:rPr>
    </w:lvl>
    <w:lvl w:ilvl="1">
      <w:start w:val="1"/>
      <w:numFmt w:val="decimal"/>
      <w:lvlText w:val="%1.%2."/>
      <w:lvlJc w:val="left"/>
      <w:pPr>
        <w:ind w:left="792" w:hanging="432"/>
      </w:pPr>
      <w:rPr>
        <w:rFonts w:hint="cs"/>
        <w:caps w:val="0"/>
        <w:strike w:val="0"/>
        <w:dstrike w:val="0"/>
        <w:vanish w:val="0"/>
        <w:color w:val="000000"/>
        <w:kern w:val="0"/>
        <w:sz w:val="20"/>
        <w:szCs w:val="24"/>
        <w:u w:val="none"/>
        <w:vertAlign w:val="baseline"/>
      </w:rPr>
    </w:lvl>
    <w:lvl w:ilvl="2">
      <w:start w:val="1"/>
      <w:numFmt w:val="decimal"/>
      <w:lvlText w:val="%1.%2.%3."/>
      <w:lvlJc w:val="left"/>
      <w:pPr>
        <w:ind w:left="1224" w:hanging="504"/>
      </w:pPr>
      <w:rPr>
        <w:rFonts w:hint="cs"/>
        <w:caps w:val="0"/>
        <w:strike w:val="0"/>
        <w:dstrike w:val="0"/>
        <w:vanish w:val="0"/>
        <w:color w:val="000000"/>
        <w:kern w:val="0"/>
        <w:sz w:val="20"/>
        <w:szCs w:val="24"/>
        <w:u w:val="none"/>
        <w:vertAlign w:val="baseline"/>
      </w:rPr>
    </w:lvl>
    <w:lvl w:ilvl="3">
      <w:start w:val="1"/>
      <w:numFmt w:val="decimal"/>
      <w:lvlText w:val="%1.%2.%3.%4."/>
      <w:lvlJc w:val="left"/>
      <w:pPr>
        <w:ind w:left="1728" w:hanging="648"/>
      </w:pPr>
      <w:rPr>
        <w:rFonts w:hint="cs"/>
        <w:caps w:val="0"/>
        <w:strike w:val="0"/>
        <w:dstrike w:val="0"/>
        <w:vanish w:val="0"/>
        <w:color w:val="000000"/>
        <w:kern w:val="0"/>
        <w:sz w:val="24"/>
        <w:szCs w:val="24"/>
        <w:u w:val="none"/>
        <w:vertAlign w:val="baseline"/>
      </w:rPr>
    </w:lvl>
    <w:lvl w:ilvl="4">
      <w:start w:val="1"/>
      <w:numFmt w:val="decimal"/>
      <w:lvlText w:val="%1.%2.%3.%4.%5."/>
      <w:lvlJc w:val="left"/>
      <w:pPr>
        <w:ind w:left="2232" w:hanging="792"/>
      </w:pPr>
      <w:rPr>
        <w:rFonts w:hint="default"/>
        <w:sz w:val="20"/>
        <w:szCs w:val="20"/>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attachedTemplate r:id="rId1"/>
  <w:defaultTabStop w:val="720"/>
  <w:characterSpacingControl w:val="doNotCompress"/>
  <w:hdrShapeDefaults>
    <o:shapedefaults v:ext="edit" spidmax="7170"/>
    <o:shapelayout v:ext="edit">
      <o:idmap v:ext="edit" data="4"/>
    </o:shapelayout>
  </w:hdrShapeDefaults>
  <w:footnotePr>
    <w:footnote w:id="-1"/>
    <w:footnote w:id="0"/>
  </w:footnotePr>
  <w:endnotePr>
    <w:endnote w:id="-1"/>
    <w:endnote w:id="0"/>
  </w:endnotePr>
  <w:compat/>
  <w:rsids>
    <w:rsidRoot w:val="00C651A4"/>
    <w:rsid w:val="00001C6F"/>
    <w:rsid w:val="00010FA9"/>
    <w:rsid w:val="000118AA"/>
    <w:rsid w:val="0001218B"/>
    <w:rsid w:val="00015392"/>
    <w:rsid w:val="0001551F"/>
    <w:rsid w:val="00016346"/>
    <w:rsid w:val="00021F4F"/>
    <w:rsid w:val="0002675A"/>
    <w:rsid w:val="00026ED0"/>
    <w:rsid w:val="00033D67"/>
    <w:rsid w:val="00033F2A"/>
    <w:rsid w:val="000357CF"/>
    <w:rsid w:val="00037DEA"/>
    <w:rsid w:val="00040421"/>
    <w:rsid w:val="000419BE"/>
    <w:rsid w:val="00045F74"/>
    <w:rsid w:val="00046445"/>
    <w:rsid w:val="00050B13"/>
    <w:rsid w:val="00060D5F"/>
    <w:rsid w:val="00060F99"/>
    <w:rsid w:val="00064E41"/>
    <w:rsid w:val="000712F1"/>
    <w:rsid w:val="000722FC"/>
    <w:rsid w:val="0007542D"/>
    <w:rsid w:val="00076A97"/>
    <w:rsid w:val="00077E13"/>
    <w:rsid w:val="0008189D"/>
    <w:rsid w:val="00084918"/>
    <w:rsid w:val="000970A5"/>
    <w:rsid w:val="000A4B4B"/>
    <w:rsid w:val="000B57C5"/>
    <w:rsid w:val="000C3D1E"/>
    <w:rsid w:val="000C4A0F"/>
    <w:rsid w:val="000D35B9"/>
    <w:rsid w:val="000E06FC"/>
    <w:rsid w:val="000E2600"/>
    <w:rsid w:val="000E3D9D"/>
    <w:rsid w:val="000E4868"/>
    <w:rsid w:val="000E561D"/>
    <w:rsid w:val="000E5765"/>
    <w:rsid w:val="000E610D"/>
    <w:rsid w:val="000F2422"/>
    <w:rsid w:val="000F3E44"/>
    <w:rsid w:val="00104F21"/>
    <w:rsid w:val="001059BA"/>
    <w:rsid w:val="00106E49"/>
    <w:rsid w:val="001073EA"/>
    <w:rsid w:val="001106C5"/>
    <w:rsid w:val="00111ED4"/>
    <w:rsid w:val="00123BCE"/>
    <w:rsid w:val="00126AA8"/>
    <w:rsid w:val="001276A6"/>
    <w:rsid w:val="00131490"/>
    <w:rsid w:val="001314C8"/>
    <w:rsid w:val="00134445"/>
    <w:rsid w:val="00136108"/>
    <w:rsid w:val="00146900"/>
    <w:rsid w:val="00154A13"/>
    <w:rsid w:val="00156237"/>
    <w:rsid w:val="00162B69"/>
    <w:rsid w:val="001644AB"/>
    <w:rsid w:val="00165379"/>
    <w:rsid w:val="00170A3A"/>
    <w:rsid w:val="00171ADD"/>
    <w:rsid w:val="00176D34"/>
    <w:rsid w:val="00177589"/>
    <w:rsid w:val="00181DA0"/>
    <w:rsid w:val="001861F3"/>
    <w:rsid w:val="00186968"/>
    <w:rsid w:val="0019581E"/>
    <w:rsid w:val="0019608B"/>
    <w:rsid w:val="00197017"/>
    <w:rsid w:val="001A147E"/>
    <w:rsid w:val="001A52D8"/>
    <w:rsid w:val="001B0767"/>
    <w:rsid w:val="001B1D03"/>
    <w:rsid w:val="001B662E"/>
    <w:rsid w:val="001B7A0A"/>
    <w:rsid w:val="001C4C34"/>
    <w:rsid w:val="001C511E"/>
    <w:rsid w:val="001C71D6"/>
    <w:rsid w:val="001E09DA"/>
    <w:rsid w:val="001E2140"/>
    <w:rsid w:val="001E4AB0"/>
    <w:rsid w:val="001E6528"/>
    <w:rsid w:val="001E66D4"/>
    <w:rsid w:val="0021351B"/>
    <w:rsid w:val="00213871"/>
    <w:rsid w:val="0021787D"/>
    <w:rsid w:val="00221140"/>
    <w:rsid w:val="00222575"/>
    <w:rsid w:val="00222FCD"/>
    <w:rsid w:val="00224771"/>
    <w:rsid w:val="00225EB0"/>
    <w:rsid w:val="00230029"/>
    <w:rsid w:val="00230DD9"/>
    <w:rsid w:val="00232E18"/>
    <w:rsid w:val="002337D0"/>
    <w:rsid w:val="002368E7"/>
    <w:rsid w:val="00237127"/>
    <w:rsid w:val="00241885"/>
    <w:rsid w:val="00241B8B"/>
    <w:rsid w:val="00242479"/>
    <w:rsid w:val="00242572"/>
    <w:rsid w:val="00242D3F"/>
    <w:rsid w:val="00243003"/>
    <w:rsid w:val="00247B63"/>
    <w:rsid w:val="00250853"/>
    <w:rsid w:val="00253859"/>
    <w:rsid w:val="00254341"/>
    <w:rsid w:val="00257484"/>
    <w:rsid w:val="00263505"/>
    <w:rsid w:val="00264FDC"/>
    <w:rsid w:val="0026528A"/>
    <w:rsid w:val="00271E87"/>
    <w:rsid w:val="002800E8"/>
    <w:rsid w:val="002806D0"/>
    <w:rsid w:val="00282F2B"/>
    <w:rsid w:val="00286AA4"/>
    <w:rsid w:val="00290B37"/>
    <w:rsid w:val="002938EB"/>
    <w:rsid w:val="002A0EF9"/>
    <w:rsid w:val="002A1E72"/>
    <w:rsid w:val="002A3180"/>
    <w:rsid w:val="002A4A83"/>
    <w:rsid w:val="002B1AE4"/>
    <w:rsid w:val="002B1F80"/>
    <w:rsid w:val="002B4E4D"/>
    <w:rsid w:val="002C2480"/>
    <w:rsid w:val="002C4D32"/>
    <w:rsid w:val="002C4FE1"/>
    <w:rsid w:val="002C5C2B"/>
    <w:rsid w:val="002D17D7"/>
    <w:rsid w:val="002D200E"/>
    <w:rsid w:val="002D387C"/>
    <w:rsid w:val="002E15A8"/>
    <w:rsid w:val="002E1E40"/>
    <w:rsid w:val="002E1E81"/>
    <w:rsid w:val="002E327D"/>
    <w:rsid w:val="00301153"/>
    <w:rsid w:val="00301D04"/>
    <w:rsid w:val="003026A5"/>
    <w:rsid w:val="003028D1"/>
    <w:rsid w:val="003044C4"/>
    <w:rsid w:val="00306472"/>
    <w:rsid w:val="00315389"/>
    <w:rsid w:val="00316429"/>
    <w:rsid w:val="00317EB4"/>
    <w:rsid w:val="003203F8"/>
    <w:rsid w:val="00321EC5"/>
    <w:rsid w:val="00324B2D"/>
    <w:rsid w:val="0033014B"/>
    <w:rsid w:val="0033454A"/>
    <w:rsid w:val="00335AE4"/>
    <w:rsid w:val="0033613A"/>
    <w:rsid w:val="003410EA"/>
    <w:rsid w:val="003424F3"/>
    <w:rsid w:val="00346B23"/>
    <w:rsid w:val="00347946"/>
    <w:rsid w:val="00347FF1"/>
    <w:rsid w:val="00351681"/>
    <w:rsid w:val="00351D84"/>
    <w:rsid w:val="00352DFF"/>
    <w:rsid w:val="0035504C"/>
    <w:rsid w:val="00361A30"/>
    <w:rsid w:val="003671F1"/>
    <w:rsid w:val="00370077"/>
    <w:rsid w:val="00370623"/>
    <w:rsid w:val="00377254"/>
    <w:rsid w:val="00377CF8"/>
    <w:rsid w:val="00377E36"/>
    <w:rsid w:val="0038099F"/>
    <w:rsid w:val="003932E3"/>
    <w:rsid w:val="00394AC0"/>
    <w:rsid w:val="00394D9F"/>
    <w:rsid w:val="003951F3"/>
    <w:rsid w:val="00395330"/>
    <w:rsid w:val="003A0622"/>
    <w:rsid w:val="003A0A4F"/>
    <w:rsid w:val="003A26BA"/>
    <w:rsid w:val="003A2CAF"/>
    <w:rsid w:val="003A4CCD"/>
    <w:rsid w:val="003A7B03"/>
    <w:rsid w:val="003B6555"/>
    <w:rsid w:val="003B668E"/>
    <w:rsid w:val="003C3C9A"/>
    <w:rsid w:val="003C5161"/>
    <w:rsid w:val="003C7D2D"/>
    <w:rsid w:val="003D2682"/>
    <w:rsid w:val="003D3FD9"/>
    <w:rsid w:val="003E21B8"/>
    <w:rsid w:val="003E21DB"/>
    <w:rsid w:val="003E2A50"/>
    <w:rsid w:val="003E367D"/>
    <w:rsid w:val="003E4F97"/>
    <w:rsid w:val="003E5E76"/>
    <w:rsid w:val="003F2B42"/>
    <w:rsid w:val="003F394B"/>
    <w:rsid w:val="003F607B"/>
    <w:rsid w:val="003F765B"/>
    <w:rsid w:val="00400278"/>
    <w:rsid w:val="00417F74"/>
    <w:rsid w:val="004232C0"/>
    <w:rsid w:val="00426866"/>
    <w:rsid w:val="00427468"/>
    <w:rsid w:val="00436AD2"/>
    <w:rsid w:val="0043782D"/>
    <w:rsid w:val="00440D50"/>
    <w:rsid w:val="0044318C"/>
    <w:rsid w:val="0044435D"/>
    <w:rsid w:val="0045088D"/>
    <w:rsid w:val="00451101"/>
    <w:rsid w:val="004548FE"/>
    <w:rsid w:val="00454A0C"/>
    <w:rsid w:val="00456374"/>
    <w:rsid w:val="004570DE"/>
    <w:rsid w:val="00460D92"/>
    <w:rsid w:val="00461BE3"/>
    <w:rsid w:val="00462F67"/>
    <w:rsid w:val="00463AFE"/>
    <w:rsid w:val="00465BC2"/>
    <w:rsid w:val="00472208"/>
    <w:rsid w:val="004723CA"/>
    <w:rsid w:val="004749FB"/>
    <w:rsid w:val="0047726D"/>
    <w:rsid w:val="00482F04"/>
    <w:rsid w:val="00483728"/>
    <w:rsid w:val="004847FA"/>
    <w:rsid w:val="00486998"/>
    <w:rsid w:val="004915F8"/>
    <w:rsid w:val="00492146"/>
    <w:rsid w:val="00496F4B"/>
    <w:rsid w:val="00497F68"/>
    <w:rsid w:val="004A0BE5"/>
    <w:rsid w:val="004A296A"/>
    <w:rsid w:val="004A5219"/>
    <w:rsid w:val="004A543E"/>
    <w:rsid w:val="004A587D"/>
    <w:rsid w:val="004A5F72"/>
    <w:rsid w:val="004B164C"/>
    <w:rsid w:val="004B2DF0"/>
    <w:rsid w:val="004B3CAB"/>
    <w:rsid w:val="004B603C"/>
    <w:rsid w:val="004C0CC7"/>
    <w:rsid w:val="004C0D0E"/>
    <w:rsid w:val="004C2775"/>
    <w:rsid w:val="004C78C4"/>
    <w:rsid w:val="004D1906"/>
    <w:rsid w:val="004D24C1"/>
    <w:rsid w:val="004D5C7F"/>
    <w:rsid w:val="004D6CFC"/>
    <w:rsid w:val="004D6E5B"/>
    <w:rsid w:val="004F00A7"/>
    <w:rsid w:val="004F53B2"/>
    <w:rsid w:val="005038D2"/>
    <w:rsid w:val="00506799"/>
    <w:rsid w:val="00511DAA"/>
    <w:rsid w:val="00513FC4"/>
    <w:rsid w:val="00515449"/>
    <w:rsid w:val="005207CC"/>
    <w:rsid w:val="00533406"/>
    <w:rsid w:val="00541B14"/>
    <w:rsid w:val="00542AA8"/>
    <w:rsid w:val="005439F6"/>
    <w:rsid w:val="00545031"/>
    <w:rsid w:val="005505AA"/>
    <w:rsid w:val="00552F6E"/>
    <w:rsid w:val="00553755"/>
    <w:rsid w:val="00553BC6"/>
    <w:rsid w:val="00554D79"/>
    <w:rsid w:val="005569F0"/>
    <w:rsid w:val="005572E9"/>
    <w:rsid w:val="0056168A"/>
    <w:rsid w:val="005670E8"/>
    <w:rsid w:val="005701B6"/>
    <w:rsid w:val="00573251"/>
    <w:rsid w:val="005757AB"/>
    <w:rsid w:val="00580B06"/>
    <w:rsid w:val="0058199C"/>
    <w:rsid w:val="005870B3"/>
    <w:rsid w:val="005878C8"/>
    <w:rsid w:val="00590204"/>
    <w:rsid w:val="00590471"/>
    <w:rsid w:val="005916ED"/>
    <w:rsid w:val="00597083"/>
    <w:rsid w:val="005A21EE"/>
    <w:rsid w:val="005A7038"/>
    <w:rsid w:val="005B2728"/>
    <w:rsid w:val="005B365B"/>
    <w:rsid w:val="005B3855"/>
    <w:rsid w:val="005B4329"/>
    <w:rsid w:val="005C184B"/>
    <w:rsid w:val="005C4128"/>
    <w:rsid w:val="005C700A"/>
    <w:rsid w:val="005C7B31"/>
    <w:rsid w:val="005D2893"/>
    <w:rsid w:val="005D2B94"/>
    <w:rsid w:val="005D3F9A"/>
    <w:rsid w:val="005D5876"/>
    <w:rsid w:val="005D5EDE"/>
    <w:rsid w:val="005D62B8"/>
    <w:rsid w:val="005D7A19"/>
    <w:rsid w:val="005E1ADA"/>
    <w:rsid w:val="005E1F96"/>
    <w:rsid w:val="005E28FB"/>
    <w:rsid w:val="005E2901"/>
    <w:rsid w:val="005E67CE"/>
    <w:rsid w:val="005F35BE"/>
    <w:rsid w:val="005F44D8"/>
    <w:rsid w:val="005F5393"/>
    <w:rsid w:val="00605CA5"/>
    <w:rsid w:val="00606B7B"/>
    <w:rsid w:val="00613F6F"/>
    <w:rsid w:val="0062159C"/>
    <w:rsid w:val="006356B0"/>
    <w:rsid w:val="00635BCA"/>
    <w:rsid w:val="00636E4A"/>
    <w:rsid w:val="00644328"/>
    <w:rsid w:val="00646F67"/>
    <w:rsid w:val="00651816"/>
    <w:rsid w:val="00654249"/>
    <w:rsid w:val="0065532F"/>
    <w:rsid w:val="006558E1"/>
    <w:rsid w:val="00661853"/>
    <w:rsid w:val="006643C3"/>
    <w:rsid w:val="006800A2"/>
    <w:rsid w:val="006803BD"/>
    <w:rsid w:val="006805FB"/>
    <w:rsid w:val="00681C88"/>
    <w:rsid w:val="00682506"/>
    <w:rsid w:val="00686EB6"/>
    <w:rsid w:val="00692973"/>
    <w:rsid w:val="006931C3"/>
    <w:rsid w:val="00693959"/>
    <w:rsid w:val="00694433"/>
    <w:rsid w:val="00694EFD"/>
    <w:rsid w:val="006A410D"/>
    <w:rsid w:val="006A65A5"/>
    <w:rsid w:val="006B1DC6"/>
    <w:rsid w:val="006B2B7F"/>
    <w:rsid w:val="006B3790"/>
    <w:rsid w:val="006B3CBB"/>
    <w:rsid w:val="006C0E2C"/>
    <w:rsid w:val="006C2368"/>
    <w:rsid w:val="006C5C05"/>
    <w:rsid w:val="006C740F"/>
    <w:rsid w:val="006D0E3F"/>
    <w:rsid w:val="006D1326"/>
    <w:rsid w:val="006D2206"/>
    <w:rsid w:val="006D384A"/>
    <w:rsid w:val="006D5D98"/>
    <w:rsid w:val="006D7114"/>
    <w:rsid w:val="006E4C68"/>
    <w:rsid w:val="006F155E"/>
    <w:rsid w:val="0070044B"/>
    <w:rsid w:val="007035F1"/>
    <w:rsid w:val="007062C2"/>
    <w:rsid w:val="00710AF5"/>
    <w:rsid w:val="0071387D"/>
    <w:rsid w:val="00715424"/>
    <w:rsid w:val="0072441A"/>
    <w:rsid w:val="007262FF"/>
    <w:rsid w:val="00732B1B"/>
    <w:rsid w:val="007357F9"/>
    <w:rsid w:val="007377EA"/>
    <w:rsid w:val="007412F0"/>
    <w:rsid w:val="007413E0"/>
    <w:rsid w:val="007427A7"/>
    <w:rsid w:val="00746BDF"/>
    <w:rsid w:val="00750D05"/>
    <w:rsid w:val="007531BE"/>
    <w:rsid w:val="00753DE4"/>
    <w:rsid w:val="00764F11"/>
    <w:rsid w:val="0077396D"/>
    <w:rsid w:val="00774612"/>
    <w:rsid w:val="00774C23"/>
    <w:rsid w:val="00774DB7"/>
    <w:rsid w:val="007772CD"/>
    <w:rsid w:val="00780D99"/>
    <w:rsid w:val="00783981"/>
    <w:rsid w:val="00784F61"/>
    <w:rsid w:val="00790B59"/>
    <w:rsid w:val="00791131"/>
    <w:rsid w:val="00792BB9"/>
    <w:rsid w:val="007A23F7"/>
    <w:rsid w:val="007A2EA5"/>
    <w:rsid w:val="007A6B85"/>
    <w:rsid w:val="007A6C79"/>
    <w:rsid w:val="007B48F1"/>
    <w:rsid w:val="007B54A8"/>
    <w:rsid w:val="007C028C"/>
    <w:rsid w:val="007C2445"/>
    <w:rsid w:val="007C6727"/>
    <w:rsid w:val="007D52C3"/>
    <w:rsid w:val="007E2D94"/>
    <w:rsid w:val="007E3986"/>
    <w:rsid w:val="007E6F9E"/>
    <w:rsid w:val="007F11F0"/>
    <w:rsid w:val="007F2F4A"/>
    <w:rsid w:val="007F4829"/>
    <w:rsid w:val="00812196"/>
    <w:rsid w:val="0081286D"/>
    <w:rsid w:val="008137E8"/>
    <w:rsid w:val="00815D12"/>
    <w:rsid w:val="00817858"/>
    <w:rsid w:val="008206A2"/>
    <w:rsid w:val="00822175"/>
    <w:rsid w:val="008260C7"/>
    <w:rsid w:val="00826DFA"/>
    <w:rsid w:val="00827D2D"/>
    <w:rsid w:val="008324B3"/>
    <w:rsid w:val="00841543"/>
    <w:rsid w:val="00841BA3"/>
    <w:rsid w:val="00842494"/>
    <w:rsid w:val="00844059"/>
    <w:rsid w:val="00844592"/>
    <w:rsid w:val="00845FE3"/>
    <w:rsid w:val="00846F84"/>
    <w:rsid w:val="00847611"/>
    <w:rsid w:val="008569E5"/>
    <w:rsid w:val="008602C2"/>
    <w:rsid w:val="0087223E"/>
    <w:rsid w:val="00874E5B"/>
    <w:rsid w:val="00885143"/>
    <w:rsid w:val="00891712"/>
    <w:rsid w:val="00891D2C"/>
    <w:rsid w:val="008A05BE"/>
    <w:rsid w:val="008A1528"/>
    <w:rsid w:val="008A7245"/>
    <w:rsid w:val="008A7B3E"/>
    <w:rsid w:val="008A7C48"/>
    <w:rsid w:val="008B7406"/>
    <w:rsid w:val="008C5134"/>
    <w:rsid w:val="008D6877"/>
    <w:rsid w:val="008E483D"/>
    <w:rsid w:val="008F341B"/>
    <w:rsid w:val="008F420F"/>
    <w:rsid w:val="008F4594"/>
    <w:rsid w:val="008F4738"/>
    <w:rsid w:val="008F5600"/>
    <w:rsid w:val="008F7C99"/>
    <w:rsid w:val="00904B0A"/>
    <w:rsid w:val="009125B6"/>
    <w:rsid w:val="0091322F"/>
    <w:rsid w:val="00921337"/>
    <w:rsid w:val="00930D4B"/>
    <w:rsid w:val="00931AA9"/>
    <w:rsid w:val="00932EA4"/>
    <w:rsid w:val="00935D45"/>
    <w:rsid w:val="009365BF"/>
    <w:rsid w:val="00936DCC"/>
    <w:rsid w:val="009375CE"/>
    <w:rsid w:val="0093774F"/>
    <w:rsid w:val="00937E68"/>
    <w:rsid w:val="009429D4"/>
    <w:rsid w:val="00943BBE"/>
    <w:rsid w:val="009532C0"/>
    <w:rsid w:val="009534EB"/>
    <w:rsid w:val="00962135"/>
    <w:rsid w:val="00967623"/>
    <w:rsid w:val="00977917"/>
    <w:rsid w:val="009849C1"/>
    <w:rsid w:val="0099168F"/>
    <w:rsid w:val="00991AA0"/>
    <w:rsid w:val="00991DA0"/>
    <w:rsid w:val="00996675"/>
    <w:rsid w:val="0099686C"/>
    <w:rsid w:val="009A1D99"/>
    <w:rsid w:val="009A7072"/>
    <w:rsid w:val="009B220D"/>
    <w:rsid w:val="009B6EC8"/>
    <w:rsid w:val="009B7E6C"/>
    <w:rsid w:val="009C3294"/>
    <w:rsid w:val="009C637D"/>
    <w:rsid w:val="009D124C"/>
    <w:rsid w:val="009D3F18"/>
    <w:rsid w:val="009D57AA"/>
    <w:rsid w:val="009D706E"/>
    <w:rsid w:val="009E5B21"/>
    <w:rsid w:val="009E6B33"/>
    <w:rsid w:val="009E772C"/>
    <w:rsid w:val="009E7AB6"/>
    <w:rsid w:val="009F6366"/>
    <w:rsid w:val="00A01BAF"/>
    <w:rsid w:val="00A03207"/>
    <w:rsid w:val="00A113E9"/>
    <w:rsid w:val="00A12EFE"/>
    <w:rsid w:val="00A12F45"/>
    <w:rsid w:val="00A1583B"/>
    <w:rsid w:val="00A15C45"/>
    <w:rsid w:val="00A20189"/>
    <w:rsid w:val="00A222B8"/>
    <w:rsid w:val="00A229F8"/>
    <w:rsid w:val="00A26205"/>
    <w:rsid w:val="00A30A1B"/>
    <w:rsid w:val="00A33AB0"/>
    <w:rsid w:val="00A35E92"/>
    <w:rsid w:val="00A35F04"/>
    <w:rsid w:val="00A4043D"/>
    <w:rsid w:val="00A405E4"/>
    <w:rsid w:val="00A44CCC"/>
    <w:rsid w:val="00A47264"/>
    <w:rsid w:val="00A55A69"/>
    <w:rsid w:val="00A578DC"/>
    <w:rsid w:val="00A607F4"/>
    <w:rsid w:val="00A610FD"/>
    <w:rsid w:val="00A70931"/>
    <w:rsid w:val="00A716E6"/>
    <w:rsid w:val="00A72434"/>
    <w:rsid w:val="00A72F25"/>
    <w:rsid w:val="00A75442"/>
    <w:rsid w:val="00A77349"/>
    <w:rsid w:val="00A77AEE"/>
    <w:rsid w:val="00A84B68"/>
    <w:rsid w:val="00A84E8F"/>
    <w:rsid w:val="00A86159"/>
    <w:rsid w:val="00A865D8"/>
    <w:rsid w:val="00A87267"/>
    <w:rsid w:val="00A8791D"/>
    <w:rsid w:val="00A917E0"/>
    <w:rsid w:val="00A91FF9"/>
    <w:rsid w:val="00A96970"/>
    <w:rsid w:val="00AA495D"/>
    <w:rsid w:val="00AA637D"/>
    <w:rsid w:val="00AA7165"/>
    <w:rsid w:val="00AA73E0"/>
    <w:rsid w:val="00AB294C"/>
    <w:rsid w:val="00AB6B47"/>
    <w:rsid w:val="00AC5BB7"/>
    <w:rsid w:val="00AE11BC"/>
    <w:rsid w:val="00AE153C"/>
    <w:rsid w:val="00AE17FD"/>
    <w:rsid w:val="00AE1C4B"/>
    <w:rsid w:val="00AE1CA5"/>
    <w:rsid w:val="00AE63BD"/>
    <w:rsid w:val="00AE65EF"/>
    <w:rsid w:val="00AF598C"/>
    <w:rsid w:val="00B05F40"/>
    <w:rsid w:val="00B15F97"/>
    <w:rsid w:val="00B161E3"/>
    <w:rsid w:val="00B2117F"/>
    <w:rsid w:val="00B23D6F"/>
    <w:rsid w:val="00B24F51"/>
    <w:rsid w:val="00B262DD"/>
    <w:rsid w:val="00B3035D"/>
    <w:rsid w:val="00B31DB4"/>
    <w:rsid w:val="00B4125D"/>
    <w:rsid w:val="00B4220C"/>
    <w:rsid w:val="00B4285B"/>
    <w:rsid w:val="00B42B1A"/>
    <w:rsid w:val="00B44FE8"/>
    <w:rsid w:val="00B500BD"/>
    <w:rsid w:val="00B51DFD"/>
    <w:rsid w:val="00B55539"/>
    <w:rsid w:val="00B61FCB"/>
    <w:rsid w:val="00B65092"/>
    <w:rsid w:val="00B662A6"/>
    <w:rsid w:val="00B668BA"/>
    <w:rsid w:val="00B714FD"/>
    <w:rsid w:val="00B8032B"/>
    <w:rsid w:val="00B82DDC"/>
    <w:rsid w:val="00B86A13"/>
    <w:rsid w:val="00B93B45"/>
    <w:rsid w:val="00BA03A7"/>
    <w:rsid w:val="00BA0DEA"/>
    <w:rsid w:val="00BA3598"/>
    <w:rsid w:val="00BA4477"/>
    <w:rsid w:val="00BB2DDE"/>
    <w:rsid w:val="00BB6FB4"/>
    <w:rsid w:val="00BC50FD"/>
    <w:rsid w:val="00BC5836"/>
    <w:rsid w:val="00BD2EA3"/>
    <w:rsid w:val="00BD3E9D"/>
    <w:rsid w:val="00BD4A6F"/>
    <w:rsid w:val="00BD5EA0"/>
    <w:rsid w:val="00BD6626"/>
    <w:rsid w:val="00BE32BF"/>
    <w:rsid w:val="00BE7016"/>
    <w:rsid w:val="00BF6236"/>
    <w:rsid w:val="00BF7585"/>
    <w:rsid w:val="00C02353"/>
    <w:rsid w:val="00C023B4"/>
    <w:rsid w:val="00C02C67"/>
    <w:rsid w:val="00C03778"/>
    <w:rsid w:val="00C1477A"/>
    <w:rsid w:val="00C1799F"/>
    <w:rsid w:val="00C2796D"/>
    <w:rsid w:val="00C31B51"/>
    <w:rsid w:val="00C338FA"/>
    <w:rsid w:val="00C33965"/>
    <w:rsid w:val="00C37F13"/>
    <w:rsid w:val="00C426F6"/>
    <w:rsid w:val="00C46BAB"/>
    <w:rsid w:val="00C4777B"/>
    <w:rsid w:val="00C517B1"/>
    <w:rsid w:val="00C51B6F"/>
    <w:rsid w:val="00C522B3"/>
    <w:rsid w:val="00C5542F"/>
    <w:rsid w:val="00C57D8A"/>
    <w:rsid w:val="00C6151D"/>
    <w:rsid w:val="00C64F81"/>
    <w:rsid w:val="00C651A4"/>
    <w:rsid w:val="00C77BCA"/>
    <w:rsid w:val="00C80721"/>
    <w:rsid w:val="00C825E6"/>
    <w:rsid w:val="00C84B1E"/>
    <w:rsid w:val="00C866B2"/>
    <w:rsid w:val="00C92DEF"/>
    <w:rsid w:val="00C941F3"/>
    <w:rsid w:val="00CA5CDB"/>
    <w:rsid w:val="00CA7F0E"/>
    <w:rsid w:val="00CB16F1"/>
    <w:rsid w:val="00CB18F2"/>
    <w:rsid w:val="00CB278A"/>
    <w:rsid w:val="00CB6E3A"/>
    <w:rsid w:val="00CB70C6"/>
    <w:rsid w:val="00CC3A56"/>
    <w:rsid w:val="00CC41A3"/>
    <w:rsid w:val="00CC423A"/>
    <w:rsid w:val="00CC5637"/>
    <w:rsid w:val="00CC617C"/>
    <w:rsid w:val="00CD3328"/>
    <w:rsid w:val="00CD4C43"/>
    <w:rsid w:val="00CD6661"/>
    <w:rsid w:val="00CE4BDD"/>
    <w:rsid w:val="00CE57DD"/>
    <w:rsid w:val="00CF0ED5"/>
    <w:rsid w:val="00CF46F4"/>
    <w:rsid w:val="00CF6298"/>
    <w:rsid w:val="00CF7C64"/>
    <w:rsid w:val="00CF7E97"/>
    <w:rsid w:val="00D016C5"/>
    <w:rsid w:val="00D02B9D"/>
    <w:rsid w:val="00D03D35"/>
    <w:rsid w:val="00D07377"/>
    <w:rsid w:val="00D07891"/>
    <w:rsid w:val="00D12460"/>
    <w:rsid w:val="00D16093"/>
    <w:rsid w:val="00D172B4"/>
    <w:rsid w:val="00D210BA"/>
    <w:rsid w:val="00D223BF"/>
    <w:rsid w:val="00D26F03"/>
    <w:rsid w:val="00D27A7A"/>
    <w:rsid w:val="00D33CB1"/>
    <w:rsid w:val="00D345C2"/>
    <w:rsid w:val="00D36DDC"/>
    <w:rsid w:val="00D424EF"/>
    <w:rsid w:val="00D433F1"/>
    <w:rsid w:val="00D46482"/>
    <w:rsid w:val="00D471B9"/>
    <w:rsid w:val="00D521CF"/>
    <w:rsid w:val="00D54081"/>
    <w:rsid w:val="00D57E58"/>
    <w:rsid w:val="00D65856"/>
    <w:rsid w:val="00D74362"/>
    <w:rsid w:val="00D75C47"/>
    <w:rsid w:val="00D767E0"/>
    <w:rsid w:val="00D846C6"/>
    <w:rsid w:val="00D866F6"/>
    <w:rsid w:val="00D876AB"/>
    <w:rsid w:val="00D90154"/>
    <w:rsid w:val="00DA3B21"/>
    <w:rsid w:val="00DA53F1"/>
    <w:rsid w:val="00DA5FCE"/>
    <w:rsid w:val="00DA628A"/>
    <w:rsid w:val="00DA7DAC"/>
    <w:rsid w:val="00DB5641"/>
    <w:rsid w:val="00DC111D"/>
    <w:rsid w:val="00DC732C"/>
    <w:rsid w:val="00DD04C5"/>
    <w:rsid w:val="00DD1892"/>
    <w:rsid w:val="00DD1BD1"/>
    <w:rsid w:val="00DD663C"/>
    <w:rsid w:val="00DE23CC"/>
    <w:rsid w:val="00DE7B10"/>
    <w:rsid w:val="00DF0DC2"/>
    <w:rsid w:val="00DF2EC8"/>
    <w:rsid w:val="00DF4A76"/>
    <w:rsid w:val="00E01B43"/>
    <w:rsid w:val="00E02945"/>
    <w:rsid w:val="00E0478B"/>
    <w:rsid w:val="00E06E84"/>
    <w:rsid w:val="00E111C1"/>
    <w:rsid w:val="00E12566"/>
    <w:rsid w:val="00E177D8"/>
    <w:rsid w:val="00E20197"/>
    <w:rsid w:val="00E21A78"/>
    <w:rsid w:val="00E22E41"/>
    <w:rsid w:val="00E24269"/>
    <w:rsid w:val="00E2438E"/>
    <w:rsid w:val="00E25CF9"/>
    <w:rsid w:val="00E26646"/>
    <w:rsid w:val="00E27DE3"/>
    <w:rsid w:val="00E30523"/>
    <w:rsid w:val="00E305C8"/>
    <w:rsid w:val="00E32715"/>
    <w:rsid w:val="00E3628B"/>
    <w:rsid w:val="00E433B8"/>
    <w:rsid w:val="00E548F1"/>
    <w:rsid w:val="00E57A2D"/>
    <w:rsid w:val="00E60B6C"/>
    <w:rsid w:val="00E64128"/>
    <w:rsid w:val="00E71EC7"/>
    <w:rsid w:val="00E80ECB"/>
    <w:rsid w:val="00E8261C"/>
    <w:rsid w:val="00E94E17"/>
    <w:rsid w:val="00EA39FF"/>
    <w:rsid w:val="00EA5F50"/>
    <w:rsid w:val="00EB030D"/>
    <w:rsid w:val="00EB43C1"/>
    <w:rsid w:val="00EB5851"/>
    <w:rsid w:val="00EC205D"/>
    <w:rsid w:val="00EC4BC4"/>
    <w:rsid w:val="00EC5B60"/>
    <w:rsid w:val="00ED3E29"/>
    <w:rsid w:val="00ED4FB2"/>
    <w:rsid w:val="00EE06DB"/>
    <w:rsid w:val="00EE78F3"/>
    <w:rsid w:val="00EE7955"/>
    <w:rsid w:val="00EF707E"/>
    <w:rsid w:val="00F0117F"/>
    <w:rsid w:val="00F02A3D"/>
    <w:rsid w:val="00F04E94"/>
    <w:rsid w:val="00F05D56"/>
    <w:rsid w:val="00F06319"/>
    <w:rsid w:val="00F11FEF"/>
    <w:rsid w:val="00F1594B"/>
    <w:rsid w:val="00F21F65"/>
    <w:rsid w:val="00F25974"/>
    <w:rsid w:val="00F30838"/>
    <w:rsid w:val="00F31BBD"/>
    <w:rsid w:val="00F31E9B"/>
    <w:rsid w:val="00F3310F"/>
    <w:rsid w:val="00F331A9"/>
    <w:rsid w:val="00F3581E"/>
    <w:rsid w:val="00F35EE1"/>
    <w:rsid w:val="00F36593"/>
    <w:rsid w:val="00F4432C"/>
    <w:rsid w:val="00F44739"/>
    <w:rsid w:val="00F45D68"/>
    <w:rsid w:val="00F52A3A"/>
    <w:rsid w:val="00F53A70"/>
    <w:rsid w:val="00F54F7C"/>
    <w:rsid w:val="00F570D0"/>
    <w:rsid w:val="00F62658"/>
    <w:rsid w:val="00F65F35"/>
    <w:rsid w:val="00F7186A"/>
    <w:rsid w:val="00F73D52"/>
    <w:rsid w:val="00F74235"/>
    <w:rsid w:val="00F74BAF"/>
    <w:rsid w:val="00F8228F"/>
    <w:rsid w:val="00F837DA"/>
    <w:rsid w:val="00F93201"/>
    <w:rsid w:val="00FA6C5C"/>
    <w:rsid w:val="00FB5E6E"/>
    <w:rsid w:val="00FB6A59"/>
    <w:rsid w:val="00FB6F0E"/>
    <w:rsid w:val="00FC0D59"/>
    <w:rsid w:val="00FC1976"/>
    <w:rsid w:val="00FD0869"/>
    <w:rsid w:val="00FD40E5"/>
    <w:rsid w:val="00FD6814"/>
    <w:rsid w:val="00FD69A4"/>
    <w:rsid w:val="00FE376A"/>
    <w:rsid w:val="00FE47D6"/>
    <w:rsid w:val="00FE7945"/>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AF5"/>
    <w:pPr>
      <w:bidi/>
    </w:p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7B63"/>
    <w:rPr>
      <w:color w:val="808080"/>
    </w:rPr>
  </w:style>
  <w:style w:type="paragraph" w:styleId="Header">
    <w:name w:val="header"/>
    <w:basedOn w:val="Normal"/>
    <w:link w:val="HeaderChar"/>
    <w:uiPriority w:val="99"/>
    <w:unhideWhenUsed/>
    <w:rsid w:val="005F44D8"/>
    <w:pPr>
      <w:tabs>
        <w:tab w:val="center" w:pos="4153"/>
        <w:tab w:val="right" w:pos="8306"/>
      </w:tabs>
      <w:spacing w:after="0" w:line="240" w:lineRule="auto"/>
    </w:pPr>
  </w:style>
  <w:style w:type="character" w:customStyle="1" w:styleId="HeaderChar">
    <w:name w:val="Header Char"/>
    <w:basedOn w:val="DefaultParagraphFont"/>
    <w:link w:val="Header"/>
    <w:uiPriority w:val="99"/>
    <w:rsid w:val="005F44D8"/>
  </w:style>
  <w:style w:type="paragraph" w:styleId="Footer">
    <w:name w:val="footer"/>
    <w:basedOn w:val="Normal"/>
    <w:link w:val="FooterChar"/>
    <w:uiPriority w:val="99"/>
    <w:unhideWhenUsed/>
    <w:rsid w:val="005F44D8"/>
    <w:pPr>
      <w:tabs>
        <w:tab w:val="center" w:pos="4153"/>
        <w:tab w:val="right" w:pos="8306"/>
      </w:tabs>
      <w:spacing w:after="0" w:line="240" w:lineRule="auto"/>
    </w:pPr>
  </w:style>
  <w:style w:type="character" w:customStyle="1" w:styleId="FooterChar">
    <w:name w:val="Footer Char"/>
    <w:basedOn w:val="DefaultParagraphFont"/>
    <w:link w:val="Footer"/>
    <w:uiPriority w:val="99"/>
    <w:rsid w:val="005F44D8"/>
  </w:style>
  <w:style w:type="paragraph" w:customStyle="1" w:styleId="msoorganizationname2">
    <w:name w:val="msoorganizationname2"/>
    <w:rsid w:val="00710AF5"/>
    <w:pPr>
      <w:spacing w:after="0" w:line="285" w:lineRule="auto"/>
    </w:pPr>
    <w:rPr>
      <w:rFonts w:ascii="Calibri" w:eastAsia="Times New Roman" w:hAnsi="Calibri" w:cs="Times New Roman"/>
      <w:color w:val="000000"/>
      <w:spacing w:val="25"/>
      <w:kern w:val="28"/>
      <w:sz w:val="18"/>
      <w:szCs w:val="13"/>
    </w:rPr>
  </w:style>
  <w:style w:type="paragraph" w:customStyle="1" w:styleId="1">
    <w:name w:val="היסט1"/>
    <w:basedOn w:val="Normal"/>
    <w:rsid w:val="00FC1976"/>
    <w:pPr>
      <w:widowControl w:val="0"/>
      <w:tabs>
        <w:tab w:val="num" w:pos="567"/>
      </w:tabs>
      <w:autoSpaceDE w:val="0"/>
      <w:autoSpaceDN w:val="0"/>
      <w:spacing w:before="120" w:after="0" w:line="360" w:lineRule="auto"/>
      <w:ind w:left="567" w:hanging="567"/>
      <w:jc w:val="both"/>
    </w:pPr>
    <w:rPr>
      <w:rFonts w:ascii="Times New Roman" w:eastAsia="Times New Roman" w:hAnsi="Times New Roman" w:cs="David"/>
      <w:szCs w:val="24"/>
    </w:rPr>
  </w:style>
  <w:style w:type="paragraph" w:customStyle="1" w:styleId="2">
    <w:name w:val="היסט2"/>
    <w:basedOn w:val="Normal"/>
    <w:rsid w:val="00FC1976"/>
    <w:pPr>
      <w:widowControl w:val="0"/>
      <w:tabs>
        <w:tab w:val="num" w:pos="1134"/>
      </w:tabs>
      <w:autoSpaceDE w:val="0"/>
      <w:autoSpaceDN w:val="0"/>
      <w:spacing w:before="120" w:after="0" w:line="360" w:lineRule="auto"/>
      <w:ind w:left="1134" w:hanging="567"/>
      <w:jc w:val="both"/>
    </w:pPr>
    <w:rPr>
      <w:rFonts w:ascii="Times New Roman" w:eastAsia="Times New Roman" w:hAnsi="Times New Roman" w:cs="David"/>
      <w:szCs w:val="24"/>
    </w:rPr>
  </w:style>
  <w:style w:type="paragraph" w:customStyle="1" w:styleId="3">
    <w:name w:val="היסט3"/>
    <w:basedOn w:val="Normal"/>
    <w:rsid w:val="00FC1976"/>
    <w:pPr>
      <w:widowControl w:val="0"/>
      <w:tabs>
        <w:tab w:val="num" w:pos="1701"/>
      </w:tabs>
      <w:autoSpaceDE w:val="0"/>
      <w:autoSpaceDN w:val="0"/>
      <w:spacing w:before="120" w:after="0" w:line="360" w:lineRule="auto"/>
      <w:ind w:left="1701" w:hanging="567"/>
      <w:jc w:val="both"/>
    </w:pPr>
    <w:rPr>
      <w:rFonts w:ascii="Times New Roman" w:eastAsia="Times New Roman" w:hAnsi="Times New Roman" w:cs="David"/>
      <w:szCs w:val="24"/>
    </w:rPr>
  </w:style>
  <w:style w:type="paragraph" w:customStyle="1" w:styleId="4">
    <w:name w:val="היסט4"/>
    <w:basedOn w:val="Normal"/>
    <w:rsid w:val="00FC1976"/>
    <w:pPr>
      <w:widowControl w:val="0"/>
      <w:tabs>
        <w:tab w:val="num" w:pos="2268"/>
      </w:tabs>
      <w:autoSpaceDE w:val="0"/>
      <w:autoSpaceDN w:val="0"/>
      <w:spacing w:before="120" w:after="0" w:line="360" w:lineRule="auto"/>
      <w:ind w:left="2268" w:hanging="567"/>
      <w:jc w:val="both"/>
    </w:pPr>
    <w:rPr>
      <w:rFonts w:ascii="Times New Roman" w:eastAsia="Times New Roman" w:hAnsi="Times New Roman" w:cs="David"/>
      <w:szCs w:val="24"/>
    </w:rPr>
  </w:style>
  <w:style w:type="paragraph" w:styleId="NormalWeb">
    <w:name w:val="Normal (Web)"/>
    <w:basedOn w:val="Normal"/>
    <w:uiPriority w:val="99"/>
    <w:semiHidden/>
    <w:unhideWhenUsed/>
    <w:rsid w:val="00746BDF"/>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097602170">
      <w:bodyDiv w:val="1"/>
      <w:marLeft w:val="0"/>
      <w:marRight w:val="0"/>
      <w:marTop w:val="0"/>
      <w:marBottom w:val="0"/>
      <w:divBdr>
        <w:top w:val="none" w:sz="0" w:space="0" w:color="auto"/>
        <w:left w:val="none" w:sz="0" w:space="0" w:color="auto"/>
        <w:bottom w:val="none" w:sz="0" w:space="0" w:color="auto"/>
        <w:right w:val="none" w:sz="0" w:space="0" w:color="auto"/>
      </w:divBdr>
    </w:div>
    <w:div w:id="1383679112">
      <w:bodyDiv w:val="1"/>
      <w:marLeft w:val="0"/>
      <w:marRight w:val="0"/>
      <w:marTop w:val="0"/>
      <w:marBottom w:val="0"/>
      <w:divBdr>
        <w:top w:val="none" w:sz="0" w:space="0" w:color="auto"/>
        <w:left w:val="none" w:sz="0" w:space="0" w:color="auto"/>
        <w:bottom w:val="none" w:sz="0" w:space="0" w:color="auto"/>
        <w:right w:val="none" w:sz="0" w:space="0" w:color="auto"/>
      </w:divBdr>
    </w:div>
    <w:div w:id="1385061592">
      <w:bodyDiv w:val="1"/>
      <w:marLeft w:val="0"/>
      <w:marRight w:val="0"/>
      <w:marTop w:val="0"/>
      <w:marBottom w:val="0"/>
      <w:divBdr>
        <w:top w:val="none" w:sz="0" w:space="0" w:color="auto"/>
        <w:left w:val="none" w:sz="0" w:space="0" w:color="auto"/>
        <w:bottom w:val="none" w:sz="0" w:space="0" w:color="auto"/>
        <w:right w:val="none" w:sz="0" w:space="0" w:color="auto"/>
      </w:divBdr>
    </w:div>
    <w:div w:id="1388993115">
      <w:bodyDiv w:val="1"/>
      <w:marLeft w:val="0"/>
      <w:marRight w:val="0"/>
      <w:marTop w:val="0"/>
      <w:marBottom w:val="0"/>
      <w:divBdr>
        <w:top w:val="none" w:sz="0" w:space="0" w:color="auto"/>
        <w:left w:val="none" w:sz="0" w:space="0" w:color="auto"/>
        <w:bottom w:val="none" w:sz="0" w:space="0" w:color="auto"/>
        <w:right w:val="none" w:sz="0" w:space="0" w:color="auto"/>
      </w:divBdr>
    </w:div>
    <w:div w:id="1419597684">
      <w:bodyDiv w:val="1"/>
      <w:marLeft w:val="0"/>
      <w:marRight w:val="0"/>
      <w:marTop w:val="0"/>
      <w:marBottom w:val="0"/>
      <w:divBdr>
        <w:top w:val="none" w:sz="0" w:space="0" w:color="auto"/>
        <w:left w:val="none" w:sz="0" w:space="0" w:color="auto"/>
        <w:bottom w:val="none" w:sz="0" w:space="0" w:color="auto"/>
        <w:right w:val="none" w:sz="0" w:space="0" w:color="auto"/>
      </w:divBdr>
    </w:div>
    <w:div w:id="1599363171">
      <w:bodyDiv w:val="1"/>
      <w:marLeft w:val="0"/>
      <w:marRight w:val="0"/>
      <w:marTop w:val="0"/>
      <w:marBottom w:val="0"/>
      <w:divBdr>
        <w:top w:val="none" w:sz="0" w:space="0" w:color="auto"/>
        <w:left w:val="none" w:sz="0" w:space="0" w:color="auto"/>
        <w:bottom w:val="none" w:sz="0" w:space="0" w:color="auto"/>
        <w:right w:val="none" w:sz="0" w:space="0" w:color="auto"/>
      </w:divBdr>
    </w:div>
    <w:div w:id="1700201408">
      <w:bodyDiv w:val="1"/>
      <w:marLeft w:val="0"/>
      <w:marRight w:val="0"/>
      <w:marTop w:val="0"/>
      <w:marBottom w:val="0"/>
      <w:divBdr>
        <w:top w:val="none" w:sz="0" w:space="0" w:color="auto"/>
        <w:left w:val="none" w:sz="0" w:space="0" w:color="auto"/>
        <w:bottom w:val="none" w:sz="0" w:space="0" w:color="auto"/>
        <w:right w:val="none" w:sz="0" w:space="0" w:color="auto"/>
      </w:divBdr>
    </w:div>
    <w:div w:id="1814785725">
      <w:bodyDiv w:val="1"/>
      <w:marLeft w:val="0"/>
      <w:marRight w:val="0"/>
      <w:marTop w:val="0"/>
      <w:marBottom w:val="0"/>
      <w:divBdr>
        <w:top w:val="none" w:sz="0" w:space="0" w:color="auto"/>
        <w:left w:val="none" w:sz="0" w:space="0" w:color="auto"/>
        <w:bottom w:val="none" w:sz="0" w:space="0" w:color="auto"/>
        <w:right w:val="none" w:sz="0" w:space="0" w:color="auto"/>
      </w:divBdr>
      <w:divsChild>
        <w:div w:id="1413813075">
          <w:marLeft w:val="0"/>
          <w:marRight w:val="0"/>
          <w:marTop w:val="0"/>
          <w:marBottom w:val="0"/>
          <w:divBdr>
            <w:top w:val="none" w:sz="0" w:space="0" w:color="auto"/>
            <w:left w:val="none" w:sz="0" w:space="0" w:color="auto"/>
            <w:bottom w:val="none" w:sz="0" w:space="0" w:color="auto"/>
            <w:right w:val="none" w:sz="0" w:space="0" w:color="auto"/>
          </w:divBdr>
          <w:divsChild>
            <w:div w:id="114689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UJITSU\AppData\Roaming\Microsoft\Templates\&#1512;&#1493;&#1506;&#1497;%20&#1510;&#1512;&#1508;&#1514;&#1497;-&#1504;&#1497;&#1497;&#1512;%20&#1508;&#1497;&#1512;&#1502;&#1492;%2017.12.1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63826CB-7CB4-4090-871E-17C49C06F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רועי צרפתי-נייר פירמה 17.12.14</Template>
  <TotalTime>16</TotalTime>
  <Pages>2</Pages>
  <Words>279</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RoieT</dc:creator>
  <cp:lastModifiedBy>RoieT</cp:lastModifiedBy>
  <cp:revision>7</cp:revision>
  <cp:lastPrinted>2017-01-16T18:30:00Z</cp:lastPrinted>
  <dcterms:created xsi:type="dcterms:W3CDTF">2017-01-16T18:31:00Z</dcterms:created>
  <dcterms:modified xsi:type="dcterms:W3CDTF">2017-01-16T18:47:00Z</dcterms:modified>
</cp:coreProperties>
</file>