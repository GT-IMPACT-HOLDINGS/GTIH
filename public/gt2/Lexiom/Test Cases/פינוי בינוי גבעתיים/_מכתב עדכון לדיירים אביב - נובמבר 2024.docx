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A6E3DA" w14:textId="77777777" w:rsidR="006B53C4" w:rsidRDefault="006B53C4" w:rsidP="00983DEB">
      <w:pPr>
        <w:jc w:val="right"/>
        <w:rPr>
          <w:rFonts w:ascii="Aptos Black" w:hAnsi="Aptos Black" w:cs="David" w:hint="cs"/>
          <w:rtl/>
        </w:rPr>
      </w:pPr>
    </w:p>
    <w:p w14:paraId="463391D8" w14:textId="77777777" w:rsidR="00F0718D" w:rsidRDefault="00F0718D" w:rsidP="00983DEB">
      <w:pPr>
        <w:jc w:val="right"/>
        <w:rPr>
          <w:rFonts w:ascii="Aptos Black" w:hAnsi="Aptos Black" w:cs="David"/>
          <w:rtl/>
        </w:rPr>
      </w:pPr>
    </w:p>
    <w:p w14:paraId="0F268779" w14:textId="77777777" w:rsidR="00F0718D" w:rsidRPr="00983DEB" w:rsidRDefault="00F0718D" w:rsidP="00983DEB">
      <w:pPr>
        <w:jc w:val="right"/>
        <w:rPr>
          <w:rFonts w:ascii="Aptos Black" w:hAnsi="Aptos Black" w:cs="David"/>
          <w:rtl/>
        </w:rPr>
      </w:pPr>
    </w:p>
    <w:p w14:paraId="55970A6A" w14:textId="60916476" w:rsidR="001F1BAE" w:rsidRPr="00983DEB" w:rsidRDefault="00F0718D" w:rsidP="00983DEB">
      <w:pPr>
        <w:rPr>
          <w:rFonts w:ascii="Aptos Black" w:hAnsi="Aptos Black" w:cs="David"/>
          <w:rtl/>
        </w:rPr>
      </w:pPr>
      <w:r>
        <w:rPr>
          <w:rFonts w:ascii="Aptos Black" w:hAnsi="Aptos Black" w:cs="David" w:hint="cs"/>
          <w:rtl/>
        </w:rPr>
        <w:t>נובמבר 2024</w:t>
      </w:r>
    </w:p>
    <w:p w14:paraId="6522F503" w14:textId="6FA27B73" w:rsidR="001F1BAE" w:rsidRPr="00983DEB" w:rsidRDefault="001F1BAE" w:rsidP="00983DEB">
      <w:pPr>
        <w:jc w:val="right"/>
        <w:rPr>
          <w:rFonts w:ascii="Aptos Black" w:hAnsi="Aptos Black" w:cs="David"/>
          <w:rtl/>
        </w:rPr>
      </w:pPr>
    </w:p>
    <w:p w14:paraId="637466B3" w14:textId="78512A8B" w:rsidR="00AA06A1" w:rsidRPr="00540669" w:rsidRDefault="00511679" w:rsidP="00983DEB">
      <w:pPr>
        <w:jc w:val="right"/>
        <w:rPr>
          <w:rFonts w:ascii="Aptos Black" w:hAnsi="Aptos Black" w:cs="David"/>
          <w:b/>
          <w:bCs/>
          <w:rtl/>
        </w:rPr>
      </w:pPr>
      <w:r w:rsidRPr="00540669">
        <w:rPr>
          <w:rFonts w:ascii="Aptos Black" w:hAnsi="Aptos Black" w:cs="David" w:hint="eastAsia"/>
          <w:b/>
          <w:bCs/>
          <w:rtl/>
        </w:rPr>
        <w:t>לכבוד</w:t>
      </w:r>
      <w:r w:rsidRPr="00540669">
        <w:rPr>
          <w:rFonts w:ascii="Aptos Black" w:hAnsi="Aptos Black" w:cs="David"/>
          <w:b/>
          <w:bCs/>
          <w:rtl/>
        </w:rPr>
        <w:t xml:space="preserve"> </w:t>
      </w:r>
      <w:r w:rsidRPr="00540669">
        <w:rPr>
          <w:rFonts w:ascii="Aptos Black" w:hAnsi="Aptos Black" w:cs="David" w:hint="eastAsia"/>
          <w:b/>
          <w:bCs/>
          <w:rtl/>
        </w:rPr>
        <w:t>בעלי</w:t>
      </w:r>
      <w:r w:rsidRPr="00540669">
        <w:rPr>
          <w:rFonts w:ascii="Aptos Black" w:hAnsi="Aptos Black" w:cs="David"/>
          <w:b/>
          <w:bCs/>
          <w:rtl/>
        </w:rPr>
        <w:t xml:space="preserve"> </w:t>
      </w:r>
      <w:r w:rsidR="009D3291" w:rsidRPr="00540669">
        <w:rPr>
          <w:rFonts w:ascii="Aptos Black" w:hAnsi="Aptos Black" w:cs="David" w:hint="eastAsia"/>
          <w:b/>
          <w:bCs/>
          <w:rtl/>
        </w:rPr>
        <w:t>הדירות</w:t>
      </w:r>
      <w:r w:rsidR="009D3291" w:rsidRPr="00540669">
        <w:rPr>
          <w:rFonts w:ascii="Aptos Black" w:hAnsi="Aptos Black" w:cs="David"/>
          <w:b/>
          <w:bCs/>
          <w:rtl/>
        </w:rPr>
        <w:t xml:space="preserve"> </w:t>
      </w:r>
    </w:p>
    <w:p w14:paraId="157A7789" w14:textId="0FDC91D7" w:rsidR="00F93D3E" w:rsidRPr="00540669" w:rsidRDefault="009D3291" w:rsidP="00983DEB">
      <w:pPr>
        <w:jc w:val="right"/>
        <w:rPr>
          <w:rFonts w:ascii="Aptos Black" w:hAnsi="Aptos Black" w:cs="David"/>
          <w:b/>
          <w:bCs/>
          <w:rtl/>
        </w:rPr>
      </w:pPr>
      <w:r w:rsidRPr="00540669">
        <w:rPr>
          <w:rFonts w:ascii="Aptos Black" w:hAnsi="Aptos Black" w:cs="David" w:hint="eastAsia"/>
          <w:b/>
          <w:bCs/>
          <w:rtl/>
        </w:rPr>
        <w:t>במתחם</w:t>
      </w:r>
      <w:r w:rsidRPr="00540669">
        <w:rPr>
          <w:rFonts w:ascii="Aptos Black" w:hAnsi="Aptos Black" w:cs="David"/>
          <w:b/>
          <w:bCs/>
          <w:rtl/>
        </w:rPr>
        <w:t xml:space="preserve"> </w:t>
      </w:r>
      <w:r w:rsidRPr="00540669">
        <w:rPr>
          <w:rFonts w:ascii="Aptos Black" w:hAnsi="Aptos Black" w:cs="David" w:hint="eastAsia"/>
          <w:b/>
          <w:bCs/>
          <w:rtl/>
        </w:rPr>
        <w:t>הל</w:t>
      </w:r>
      <w:r w:rsidRPr="00540669">
        <w:rPr>
          <w:rFonts w:ascii="Aptos Black" w:hAnsi="Aptos Black" w:cs="David"/>
          <w:b/>
          <w:bCs/>
          <w:rtl/>
        </w:rPr>
        <w:t>"</w:t>
      </w:r>
      <w:r w:rsidRPr="00540669">
        <w:rPr>
          <w:rFonts w:ascii="Aptos Black" w:hAnsi="Aptos Black" w:cs="David" w:hint="eastAsia"/>
          <w:b/>
          <w:bCs/>
          <w:rtl/>
        </w:rPr>
        <w:t>ה</w:t>
      </w:r>
      <w:r w:rsidRPr="00540669">
        <w:rPr>
          <w:rFonts w:ascii="Aptos Black" w:hAnsi="Aptos Black" w:cs="David"/>
          <w:b/>
          <w:bCs/>
          <w:rtl/>
        </w:rPr>
        <w:t xml:space="preserve"> </w:t>
      </w:r>
      <w:r w:rsidR="0069593E" w:rsidRPr="00540669">
        <w:rPr>
          <w:rFonts w:ascii="Aptos Black" w:hAnsi="Aptos Black" w:cs="David"/>
          <w:b/>
          <w:bCs/>
          <w:rtl/>
        </w:rPr>
        <w:t xml:space="preserve">5-7 </w:t>
      </w:r>
      <w:r w:rsidR="0069593E" w:rsidRPr="00540669">
        <w:rPr>
          <w:rFonts w:ascii="Aptos Black" w:hAnsi="Aptos Black" w:cs="David" w:hint="eastAsia"/>
          <w:b/>
          <w:bCs/>
          <w:rtl/>
        </w:rPr>
        <w:t>גבעתיים</w:t>
      </w:r>
      <w:r w:rsidR="0069593E" w:rsidRPr="00540669">
        <w:rPr>
          <w:rFonts w:ascii="Aptos Black" w:hAnsi="Aptos Black" w:cs="David"/>
          <w:b/>
          <w:bCs/>
          <w:rtl/>
        </w:rPr>
        <w:t xml:space="preserve"> </w:t>
      </w:r>
    </w:p>
    <w:p w14:paraId="023FBF9F" w14:textId="77777777" w:rsidR="00DA7CEF" w:rsidRDefault="00DA7CEF" w:rsidP="00983DEB">
      <w:pPr>
        <w:jc w:val="right"/>
        <w:rPr>
          <w:rFonts w:ascii="Aptos Black" w:hAnsi="Aptos Black" w:cs="David"/>
          <w:b/>
          <w:bCs/>
          <w:rtl/>
        </w:rPr>
      </w:pPr>
    </w:p>
    <w:p w14:paraId="627D2BBA" w14:textId="2430AC4A" w:rsidR="001E1B8D" w:rsidRDefault="00E43E4C" w:rsidP="00983DEB">
      <w:pPr>
        <w:jc w:val="right"/>
        <w:rPr>
          <w:rFonts w:ascii="Aptos Black" w:hAnsi="Aptos Black" w:cs="David"/>
          <w:b/>
          <w:bCs/>
          <w:rtl/>
        </w:rPr>
      </w:pPr>
      <w:r>
        <w:rPr>
          <w:rFonts w:ascii="Aptos Black" w:hAnsi="Aptos Black" w:cs="David" w:hint="cs"/>
          <w:b/>
          <w:bCs/>
          <w:rtl/>
        </w:rPr>
        <w:t>א.ג.נ,</w:t>
      </w:r>
    </w:p>
    <w:p w14:paraId="4805F4F3" w14:textId="77777777" w:rsidR="000A1FAF" w:rsidRDefault="000A1FAF" w:rsidP="00983DEB">
      <w:pPr>
        <w:jc w:val="right"/>
        <w:rPr>
          <w:rFonts w:ascii="Aptos Black" w:hAnsi="Aptos Black" w:cs="David"/>
          <w:b/>
          <w:bCs/>
          <w:rtl/>
        </w:rPr>
      </w:pPr>
    </w:p>
    <w:p w14:paraId="4CA598A0" w14:textId="2093D9A9" w:rsidR="000A1FAF" w:rsidRDefault="000A1FAF" w:rsidP="00983DEB">
      <w:pPr>
        <w:jc w:val="right"/>
        <w:rPr>
          <w:rFonts w:ascii="Aptos Black" w:hAnsi="Aptos Black" w:cs="David"/>
          <w:b/>
          <w:bCs/>
          <w:rtl/>
        </w:rPr>
      </w:pPr>
      <w:r>
        <w:rPr>
          <w:rFonts w:ascii="Aptos Black" w:hAnsi="Aptos Black" w:cs="David" w:hint="cs"/>
          <w:b/>
          <w:bCs/>
          <w:rtl/>
        </w:rPr>
        <w:t xml:space="preserve">שלום רב, </w:t>
      </w:r>
    </w:p>
    <w:p w14:paraId="37A42558" w14:textId="77777777" w:rsidR="001E1B8D" w:rsidRDefault="001E1B8D" w:rsidP="001E1B8D">
      <w:pPr>
        <w:jc w:val="right"/>
        <w:rPr>
          <w:rFonts w:ascii="Aptos Black" w:hAnsi="Aptos Black" w:cs="David"/>
          <w:b/>
          <w:bCs/>
          <w:rtl/>
        </w:rPr>
      </w:pPr>
    </w:p>
    <w:p w14:paraId="5526EC60" w14:textId="58EFB736" w:rsidR="007A5986" w:rsidRPr="00F56D38" w:rsidRDefault="00AA4B66" w:rsidP="00AA4B66">
      <w:pPr>
        <w:bidi/>
        <w:spacing w:line="360" w:lineRule="auto"/>
        <w:rPr>
          <w:rFonts w:ascii="David" w:hAnsi="David" w:cs="David"/>
          <w:b/>
          <w:bCs/>
          <w:u w:val="single"/>
          <w:rtl/>
        </w:rPr>
      </w:pPr>
      <w:r w:rsidRPr="004A1ED3">
        <w:rPr>
          <w:rFonts w:ascii="David" w:hAnsi="David" w:cs="David"/>
          <w:b/>
          <w:bCs/>
          <w:rtl/>
        </w:rPr>
        <w:t xml:space="preserve">      </w:t>
      </w:r>
      <w:r w:rsidR="000A1FAF" w:rsidRPr="004A1ED3">
        <w:rPr>
          <w:rFonts w:ascii="David" w:hAnsi="David" w:cs="David"/>
          <w:b/>
          <w:bCs/>
          <w:rtl/>
        </w:rPr>
        <w:t xml:space="preserve"> </w:t>
      </w:r>
      <w:r w:rsidRPr="00F56D38">
        <w:rPr>
          <w:rFonts w:ascii="David" w:hAnsi="David" w:cs="David"/>
          <w:b/>
          <w:bCs/>
          <w:u w:val="single"/>
          <w:rtl/>
        </w:rPr>
        <w:t>הנדון: עדכון לדיירי פרויקט פינוי בינוי</w:t>
      </w:r>
      <w:r w:rsidRPr="00F56D38">
        <w:rPr>
          <w:rFonts w:ascii="David" w:hAnsi="David" w:cs="David"/>
          <w:b/>
          <w:bCs/>
          <w:u w:val="single"/>
        </w:rPr>
        <w:t xml:space="preserve"> - </w:t>
      </w:r>
      <w:r w:rsidRPr="00F56D38">
        <w:rPr>
          <w:rFonts w:ascii="David" w:hAnsi="David" w:cs="David"/>
          <w:b/>
          <w:bCs/>
          <w:u w:val="single"/>
          <w:rtl/>
        </w:rPr>
        <w:t xml:space="preserve">מתחם הל"ה 5-7 גבעתיים </w:t>
      </w:r>
      <w:r w:rsidR="00F56D38" w:rsidRPr="00F56D38">
        <w:rPr>
          <w:rFonts w:ascii="David" w:hAnsi="David" w:cs="David" w:hint="cs"/>
          <w:b/>
          <w:bCs/>
          <w:u w:val="single"/>
          <w:rtl/>
        </w:rPr>
        <w:t>(</w:t>
      </w:r>
      <w:r w:rsidRPr="00F56D38">
        <w:rPr>
          <w:rFonts w:ascii="David" w:hAnsi="David" w:cs="David"/>
          <w:b/>
          <w:bCs/>
          <w:u w:val="single"/>
          <w:rtl/>
        </w:rPr>
        <w:t>"הפרויקט</w:t>
      </w:r>
      <w:r w:rsidRPr="00F56D38">
        <w:rPr>
          <w:rFonts w:ascii="David" w:hAnsi="David" w:cs="David"/>
          <w:b/>
          <w:bCs/>
          <w:u w:val="single"/>
        </w:rPr>
        <w:t>"</w:t>
      </w:r>
      <w:r w:rsidR="00F56D38" w:rsidRPr="00F56D38">
        <w:rPr>
          <w:rFonts w:ascii="David" w:hAnsi="David" w:cs="David" w:hint="cs"/>
          <w:b/>
          <w:bCs/>
          <w:u w:val="single"/>
          <w:rtl/>
        </w:rPr>
        <w:t>)</w:t>
      </w:r>
    </w:p>
    <w:p w14:paraId="29575565" w14:textId="77777777" w:rsidR="008F7B4B" w:rsidRDefault="002700C9" w:rsidP="007A5986">
      <w:pPr>
        <w:bidi/>
        <w:spacing w:line="360" w:lineRule="auto"/>
        <w:rPr>
          <w:rFonts w:ascii="David" w:hAnsi="David" w:cs="David"/>
          <w:rtl/>
        </w:rPr>
      </w:pPr>
      <w:r w:rsidRPr="004A1ED3">
        <w:rPr>
          <w:rFonts w:ascii="David" w:hAnsi="David" w:cs="David"/>
          <w:rtl/>
        </w:rPr>
        <w:br/>
      </w:r>
      <w:r w:rsidR="001F1EEA" w:rsidRPr="004A1ED3">
        <w:rPr>
          <w:rFonts w:ascii="David" w:hAnsi="David" w:cs="David"/>
          <w:rtl/>
        </w:rPr>
        <w:t xml:space="preserve">עם סיום חגי תשרי ובתקופה מאתגרת זו, אנו מבקשים לעדכן אתכם </w:t>
      </w:r>
      <w:r w:rsidR="00D90F67" w:rsidRPr="004A1ED3">
        <w:rPr>
          <w:rFonts w:ascii="David" w:hAnsi="David" w:cs="David"/>
          <w:rtl/>
        </w:rPr>
        <w:t xml:space="preserve">בהזדמנות זו </w:t>
      </w:r>
      <w:r w:rsidR="00893B62" w:rsidRPr="004A1ED3">
        <w:rPr>
          <w:rFonts w:ascii="David" w:hAnsi="David" w:cs="David"/>
          <w:rtl/>
        </w:rPr>
        <w:t>ו</w:t>
      </w:r>
      <w:r w:rsidR="00E46956" w:rsidRPr="004A1ED3">
        <w:rPr>
          <w:rFonts w:ascii="David" w:hAnsi="David" w:cs="David"/>
          <w:rtl/>
        </w:rPr>
        <w:t xml:space="preserve">בהמשך </w:t>
      </w:r>
      <w:r w:rsidR="00DB189E" w:rsidRPr="004A1ED3">
        <w:rPr>
          <w:rFonts w:ascii="David" w:hAnsi="David" w:cs="David"/>
          <w:rtl/>
        </w:rPr>
        <w:t>ל</w:t>
      </w:r>
      <w:r w:rsidR="00893B62" w:rsidRPr="004A1ED3">
        <w:rPr>
          <w:rFonts w:ascii="David" w:hAnsi="David" w:cs="David"/>
          <w:rtl/>
        </w:rPr>
        <w:t>אמור ב</w:t>
      </w:r>
      <w:r w:rsidR="00DB189E" w:rsidRPr="004A1ED3">
        <w:rPr>
          <w:rFonts w:ascii="David" w:hAnsi="David" w:cs="David"/>
          <w:rtl/>
        </w:rPr>
        <w:t>כנס שנערך ע</w:t>
      </w:r>
      <w:r w:rsidR="00893B62" w:rsidRPr="004A1ED3">
        <w:rPr>
          <w:rFonts w:ascii="David" w:hAnsi="David" w:cs="David"/>
          <w:rtl/>
        </w:rPr>
        <w:t>מכ</w:t>
      </w:r>
      <w:r w:rsidR="00E46956" w:rsidRPr="004A1ED3">
        <w:rPr>
          <w:rFonts w:ascii="David" w:hAnsi="David" w:cs="David"/>
          <w:rtl/>
        </w:rPr>
        <w:t xml:space="preserve">ם </w:t>
      </w:r>
      <w:r w:rsidR="00DB189E" w:rsidRPr="004A1ED3">
        <w:rPr>
          <w:rFonts w:ascii="David" w:hAnsi="David" w:cs="David"/>
          <w:rtl/>
        </w:rPr>
        <w:t xml:space="preserve">ביום </w:t>
      </w:r>
      <w:r w:rsidR="00F37D09" w:rsidRPr="004A1ED3">
        <w:rPr>
          <w:rFonts w:ascii="David" w:hAnsi="David" w:cs="David"/>
          <w:rtl/>
        </w:rPr>
        <w:t>5.9.24</w:t>
      </w:r>
      <w:r w:rsidR="00DB189E" w:rsidRPr="004A1ED3">
        <w:rPr>
          <w:rFonts w:ascii="David" w:hAnsi="David" w:cs="David"/>
          <w:rtl/>
        </w:rPr>
        <w:t xml:space="preserve"> ו</w:t>
      </w:r>
      <w:r w:rsidR="00893B62" w:rsidRPr="004A1ED3">
        <w:rPr>
          <w:rFonts w:ascii="David" w:hAnsi="David" w:cs="David"/>
          <w:rtl/>
        </w:rPr>
        <w:t xml:space="preserve">בו </w:t>
      </w:r>
      <w:r w:rsidR="00DB189E" w:rsidRPr="004A1ED3">
        <w:rPr>
          <w:rFonts w:ascii="David" w:hAnsi="David" w:cs="David"/>
          <w:rtl/>
        </w:rPr>
        <w:t>הוסבר לכם על שיתוף פעולה בין חברת אביב לבין חברת אקרו ל</w:t>
      </w:r>
      <w:r w:rsidR="00893B62" w:rsidRPr="004A1ED3">
        <w:rPr>
          <w:rFonts w:ascii="David" w:hAnsi="David" w:cs="David"/>
          <w:rtl/>
        </w:rPr>
        <w:t xml:space="preserve">צורך </w:t>
      </w:r>
      <w:r w:rsidR="00DB189E" w:rsidRPr="004A1ED3">
        <w:rPr>
          <w:rFonts w:ascii="David" w:hAnsi="David" w:cs="David"/>
          <w:rtl/>
        </w:rPr>
        <w:t>קידום הפרוי</w:t>
      </w:r>
      <w:r w:rsidR="00254946" w:rsidRPr="004A1ED3">
        <w:rPr>
          <w:rFonts w:ascii="David" w:hAnsi="David" w:cs="David"/>
          <w:rtl/>
        </w:rPr>
        <w:t>ק</w:t>
      </w:r>
      <w:r w:rsidR="00DB189E" w:rsidRPr="004A1ED3">
        <w:rPr>
          <w:rFonts w:ascii="David" w:hAnsi="David" w:cs="David"/>
          <w:rtl/>
        </w:rPr>
        <w:t>ט</w:t>
      </w:r>
      <w:r w:rsidR="007153A9">
        <w:rPr>
          <w:rFonts w:ascii="David" w:hAnsi="David" w:cs="David" w:hint="cs"/>
          <w:rtl/>
        </w:rPr>
        <w:t xml:space="preserve">. </w:t>
      </w:r>
    </w:p>
    <w:p w14:paraId="70CDD836" w14:textId="77777777" w:rsidR="008F7B4B" w:rsidRDefault="008F7B4B" w:rsidP="008F7B4B">
      <w:pPr>
        <w:bidi/>
        <w:spacing w:line="360" w:lineRule="auto"/>
        <w:rPr>
          <w:rFonts w:ascii="David" w:hAnsi="David" w:cs="David"/>
          <w:rtl/>
        </w:rPr>
      </w:pPr>
    </w:p>
    <w:p w14:paraId="4080625D" w14:textId="3DE6B026" w:rsidR="00C4544F" w:rsidRPr="004A1ED3" w:rsidRDefault="00EF0655" w:rsidP="008F7B4B">
      <w:pPr>
        <w:bidi/>
        <w:spacing w:line="360" w:lineRule="auto"/>
        <w:rPr>
          <w:rFonts w:ascii="David" w:hAnsi="David" w:cs="David"/>
          <w:rtl/>
        </w:rPr>
      </w:pPr>
      <w:r w:rsidRPr="004A1ED3">
        <w:rPr>
          <w:rFonts w:ascii="David" w:hAnsi="David" w:cs="David"/>
          <w:rtl/>
        </w:rPr>
        <w:t xml:space="preserve"> נודה לחתימתכם על המסמך שיועבר אליכם </w:t>
      </w:r>
      <w:r w:rsidR="00100F73" w:rsidRPr="004A1ED3">
        <w:rPr>
          <w:rFonts w:ascii="David" w:hAnsi="David" w:cs="David"/>
          <w:rtl/>
        </w:rPr>
        <w:t xml:space="preserve">על ידי בא כוחכם </w:t>
      </w:r>
      <w:r w:rsidRPr="004A1ED3">
        <w:rPr>
          <w:rFonts w:ascii="David" w:hAnsi="David" w:cs="David"/>
          <w:rtl/>
        </w:rPr>
        <w:t>בעניין</w:t>
      </w:r>
      <w:r w:rsidR="00DB189E" w:rsidRPr="004A1ED3">
        <w:rPr>
          <w:rFonts w:ascii="David" w:hAnsi="David" w:cs="David"/>
          <w:rtl/>
        </w:rPr>
        <w:t xml:space="preserve"> שינוי השליטה בחברה אשר הוקמה לצורך קידום </w:t>
      </w:r>
      <w:r w:rsidR="00254946" w:rsidRPr="004A1ED3">
        <w:rPr>
          <w:rFonts w:ascii="David" w:hAnsi="David" w:cs="David"/>
          <w:rtl/>
        </w:rPr>
        <w:t>הפרויקט</w:t>
      </w:r>
      <w:r w:rsidR="00DB189E" w:rsidRPr="004A1ED3">
        <w:rPr>
          <w:rFonts w:ascii="David" w:hAnsi="David" w:cs="David"/>
          <w:rtl/>
        </w:rPr>
        <w:t xml:space="preserve"> </w:t>
      </w:r>
      <w:r w:rsidR="00893B62" w:rsidRPr="004A1ED3">
        <w:rPr>
          <w:rFonts w:ascii="David" w:hAnsi="David" w:cs="David"/>
          <w:rtl/>
        </w:rPr>
        <w:t>באופן בו חברת אקרו תחזיק ב-51% ממניות החברה וחברת אביב תחזיק ב-49% ממניות החברה</w:t>
      </w:r>
      <w:r w:rsidR="008F7B4B">
        <w:rPr>
          <w:rFonts w:ascii="David" w:hAnsi="David" w:cs="David" w:hint="cs"/>
          <w:rtl/>
        </w:rPr>
        <w:t>.</w:t>
      </w:r>
      <w:r w:rsidR="00893B62" w:rsidRPr="004A1ED3">
        <w:rPr>
          <w:rFonts w:ascii="David" w:hAnsi="David" w:cs="David"/>
          <w:rtl/>
        </w:rPr>
        <w:t xml:space="preserve"> </w:t>
      </w:r>
      <w:r w:rsidR="00DB189E" w:rsidRPr="004A1ED3">
        <w:rPr>
          <w:rFonts w:ascii="David" w:hAnsi="David" w:cs="David"/>
          <w:rtl/>
        </w:rPr>
        <w:t>יובהר</w:t>
      </w:r>
      <w:r w:rsidR="00893B62" w:rsidRPr="004A1ED3">
        <w:rPr>
          <w:rFonts w:ascii="David" w:hAnsi="David" w:cs="David"/>
          <w:rtl/>
        </w:rPr>
        <w:t>,</w:t>
      </w:r>
      <w:r w:rsidR="00DB189E" w:rsidRPr="004A1ED3">
        <w:rPr>
          <w:rFonts w:ascii="David" w:hAnsi="David" w:cs="David"/>
          <w:rtl/>
        </w:rPr>
        <w:t xml:space="preserve"> כי הזכויות והחובות </w:t>
      </w:r>
      <w:r w:rsidRPr="004A1ED3">
        <w:rPr>
          <w:rFonts w:ascii="David" w:hAnsi="David" w:cs="David"/>
          <w:rtl/>
        </w:rPr>
        <w:t xml:space="preserve">של </w:t>
      </w:r>
      <w:r w:rsidR="00DB189E" w:rsidRPr="004A1ED3">
        <w:rPr>
          <w:rFonts w:ascii="David" w:hAnsi="David" w:cs="David"/>
          <w:rtl/>
        </w:rPr>
        <w:t>חבר</w:t>
      </w:r>
      <w:r w:rsidRPr="004A1ED3">
        <w:rPr>
          <w:rFonts w:ascii="David" w:hAnsi="David" w:cs="David"/>
          <w:rtl/>
        </w:rPr>
        <w:t>ת הפרויקט</w:t>
      </w:r>
      <w:r w:rsidR="00DB189E" w:rsidRPr="004A1ED3">
        <w:rPr>
          <w:rFonts w:ascii="David" w:hAnsi="David" w:cs="David"/>
          <w:rtl/>
        </w:rPr>
        <w:t xml:space="preserve"> לא השתנו. </w:t>
      </w:r>
    </w:p>
    <w:p w14:paraId="190C57D3" w14:textId="77777777" w:rsidR="00DE150A" w:rsidRPr="004A1ED3" w:rsidRDefault="00DE150A" w:rsidP="00540669">
      <w:pPr>
        <w:bidi/>
        <w:spacing w:line="360" w:lineRule="auto"/>
        <w:jc w:val="both"/>
        <w:rPr>
          <w:rFonts w:ascii="David" w:hAnsi="David" w:cs="David"/>
          <w:rtl/>
        </w:rPr>
      </w:pPr>
    </w:p>
    <w:p w14:paraId="0A1BF389" w14:textId="50A0A2D8" w:rsidR="00A9604B" w:rsidRDefault="00D90F67" w:rsidP="00540669">
      <w:pPr>
        <w:bidi/>
        <w:spacing w:line="360" w:lineRule="auto"/>
        <w:jc w:val="both"/>
        <w:rPr>
          <w:rFonts w:ascii="David" w:hAnsi="David" w:cs="David"/>
          <w:rtl/>
        </w:rPr>
      </w:pPr>
      <w:r w:rsidRPr="004A1ED3">
        <w:rPr>
          <w:rFonts w:ascii="David" w:hAnsi="David" w:cs="David"/>
          <w:rtl/>
        </w:rPr>
        <w:t xml:space="preserve"> </w:t>
      </w:r>
      <w:r w:rsidR="00101977" w:rsidRPr="004A1ED3">
        <w:rPr>
          <w:rFonts w:ascii="David" w:hAnsi="David" w:cs="David"/>
          <w:rtl/>
        </w:rPr>
        <w:t xml:space="preserve">כמו כן, נשמח לעדכנם </w:t>
      </w:r>
      <w:r w:rsidR="00694922" w:rsidRPr="004A1ED3">
        <w:rPr>
          <w:rFonts w:ascii="David" w:hAnsi="David" w:cs="David"/>
          <w:rtl/>
        </w:rPr>
        <w:t>כי 71%</w:t>
      </w:r>
      <w:r w:rsidR="00127F33" w:rsidRPr="004A1ED3">
        <w:rPr>
          <w:rFonts w:ascii="David" w:hAnsi="David" w:cs="David"/>
        </w:rPr>
        <w:t xml:space="preserve"> </w:t>
      </w:r>
      <w:r w:rsidR="00127F33" w:rsidRPr="004A1ED3">
        <w:rPr>
          <w:rFonts w:ascii="David" w:hAnsi="David" w:cs="David"/>
          <w:rtl/>
        </w:rPr>
        <w:t xml:space="preserve">מבעלי הדירות בבניינים ברחוב הל"ה </w:t>
      </w:r>
      <w:r w:rsidR="00CF145F" w:rsidRPr="004A1ED3">
        <w:rPr>
          <w:rFonts w:ascii="David" w:hAnsi="David" w:cs="David"/>
          <w:rtl/>
        </w:rPr>
        <w:t xml:space="preserve">5 ו 7 </w:t>
      </w:r>
      <w:r w:rsidR="00127F33" w:rsidRPr="004A1ED3">
        <w:rPr>
          <w:rFonts w:ascii="David" w:hAnsi="David" w:cs="David"/>
          <w:rtl/>
        </w:rPr>
        <w:t>חתמו על ההסכם</w:t>
      </w:r>
      <w:r w:rsidR="00893B62" w:rsidRPr="004A1ED3">
        <w:rPr>
          <w:rFonts w:ascii="David" w:hAnsi="David" w:cs="David"/>
          <w:rtl/>
        </w:rPr>
        <w:t>.</w:t>
      </w:r>
    </w:p>
    <w:p w14:paraId="681922B4" w14:textId="77777777" w:rsidR="008F7B4B" w:rsidRPr="004A1ED3" w:rsidRDefault="008F7B4B" w:rsidP="008F7B4B">
      <w:pPr>
        <w:bidi/>
        <w:spacing w:line="360" w:lineRule="auto"/>
        <w:jc w:val="both"/>
        <w:rPr>
          <w:rFonts w:ascii="David" w:hAnsi="David" w:cs="David"/>
          <w:rtl/>
        </w:rPr>
      </w:pPr>
    </w:p>
    <w:p w14:paraId="0B5E6EF8" w14:textId="77777777" w:rsidR="008F7B4B" w:rsidRDefault="00721749" w:rsidP="00893B62">
      <w:pPr>
        <w:spacing w:line="360" w:lineRule="auto"/>
        <w:jc w:val="right"/>
        <w:rPr>
          <w:rFonts w:ascii="David" w:hAnsi="David" w:cs="David"/>
          <w:rtl/>
        </w:rPr>
      </w:pPr>
      <w:r w:rsidRPr="004A1ED3">
        <w:rPr>
          <w:rFonts w:ascii="David" w:hAnsi="David" w:cs="David"/>
          <w:rtl/>
        </w:rPr>
        <w:t xml:space="preserve">אנו מזכירים כי לבעלים חלק מרכזי בהתקדמות הפרויקט ומזמינים את בעלי הדירות שטרם חתמו על הסכם פינוי בינוי, לתאם פגישה עם ב"כ הבעלים, עו"ד </w:t>
      </w:r>
      <w:r w:rsidR="00844CB9" w:rsidRPr="004A1ED3">
        <w:rPr>
          <w:rFonts w:ascii="David" w:hAnsi="David" w:cs="David"/>
          <w:rtl/>
        </w:rPr>
        <w:t>רועי צרפתי</w:t>
      </w:r>
      <w:r w:rsidRPr="004A1ED3">
        <w:rPr>
          <w:rFonts w:ascii="David" w:hAnsi="David" w:cs="David"/>
          <w:rtl/>
        </w:rPr>
        <w:t xml:space="preserve">, טל': </w:t>
      </w:r>
      <w:r w:rsidR="002463F7" w:rsidRPr="004A1ED3">
        <w:rPr>
          <w:rFonts w:ascii="David" w:hAnsi="David" w:cs="David"/>
          <w:rtl/>
        </w:rPr>
        <w:t>054-244-</w:t>
      </w:r>
      <w:r w:rsidR="00EA627B" w:rsidRPr="004A1ED3">
        <w:rPr>
          <w:rFonts w:ascii="David" w:hAnsi="David" w:cs="David"/>
          <w:rtl/>
        </w:rPr>
        <w:t>3622</w:t>
      </w:r>
      <w:r w:rsidR="00893B62" w:rsidRPr="004A1ED3">
        <w:rPr>
          <w:rFonts w:ascii="David" w:hAnsi="David" w:cs="David"/>
          <w:rtl/>
        </w:rPr>
        <w:t>,</w:t>
      </w:r>
      <w:r w:rsidR="00EA627B" w:rsidRPr="004A1ED3">
        <w:rPr>
          <w:rFonts w:ascii="David" w:hAnsi="David" w:cs="David"/>
          <w:rtl/>
        </w:rPr>
        <w:t xml:space="preserve"> </w:t>
      </w:r>
      <w:r w:rsidRPr="004A1ED3">
        <w:rPr>
          <w:rFonts w:ascii="David" w:hAnsi="David" w:cs="David"/>
          <w:rtl/>
        </w:rPr>
        <w:t>לחתימה על ההסכם</w:t>
      </w:r>
      <w:r w:rsidR="00EA627B" w:rsidRPr="004A1ED3">
        <w:rPr>
          <w:rFonts w:ascii="David" w:hAnsi="David" w:cs="David"/>
          <w:rtl/>
        </w:rPr>
        <w:t>.</w:t>
      </w:r>
    </w:p>
    <w:p w14:paraId="3C09852B" w14:textId="27553852" w:rsidR="002B753B" w:rsidRPr="004A1ED3" w:rsidRDefault="00ED4EE1" w:rsidP="00893B62">
      <w:pPr>
        <w:spacing w:line="360" w:lineRule="auto"/>
        <w:jc w:val="right"/>
        <w:rPr>
          <w:rFonts w:ascii="David" w:hAnsi="David" w:cs="David"/>
          <w:rtl/>
        </w:rPr>
      </w:pPr>
      <w:r w:rsidRPr="004A1ED3">
        <w:rPr>
          <w:rFonts w:ascii="David" w:hAnsi="David" w:cs="David"/>
          <w:rtl/>
        </w:rPr>
        <w:t>נמשיך ונ</w:t>
      </w:r>
      <w:r w:rsidR="00592520" w:rsidRPr="004A1ED3">
        <w:rPr>
          <w:rFonts w:ascii="David" w:hAnsi="David" w:cs="David"/>
          <w:rtl/>
        </w:rPr>
        <w:t xml:space="preserve">עדכנכם </w:t>
      </w:r>
      <w:r w:rsidRPr="004A1ED3">
        <w:rPr>
          <w:rFonts w:ascii="David" w:hAnsi="David" w:cs="David"/>
          <w:rtl/>
        </w:rPr>
        <w:t>בקשר לפרויקט מעת לעת</w:t>
      </w:r>
      <w:r w:rsidR="00E26F85" w:rsidRPr="004A1ED3">
        <w:rPr>
          <w:rFonts w:ascii="David" w:hAnsi="David" w:cs="David"/>
          <w:rtl/>
        </w:rPr>
        <w:t>.</w:t>
      </w:r>
      <w:r w:rsidRPr="004A1ED3">
        <w:rPr>
          <w:rFonts w:ascii="David" w:hAnsi="David" w:cs="David"/>
          <w:rtl/>
        </w:rPr>
        <w:t xml:space="preserve"> </w:t>
      </w:r>
    </w:p>
    <w:p w14:paraId="5AC9801B" w14:textId="77777777" w:rsidR="00D9717B" w:rsidRPr="004A1ED3" w:rsidRDefault="00D9717B" w:rsidP="00E26F85">
      <w:pPr>
        <w:spacing w:line="360" w:lineRule="auto"/>
        <w:jc w:val="right"/>
        <w:rPr>
          <w:rFonts w:ascii="David" w:hAnsi="David" w:cs="David"/>
          <w:rtl/>
        </w:rPr>
      </w:pPr>
    </w:p>
    <w:p w14:paraId="0272CC28" w14:textId="77777777" w:rsidR="00133BF1" w:rsidRPr="004A1ED3" w:rsidRDefault="00133BF1" w:rsidP="00690B62">
      <w:pPr>
        <w:spacing w:line="360" w:lineRule="auto"/>
        <w:rPr>
          <w:rFonts w:ascii="David" w:hAnsi="David" w:cs="David"/>
          <w:rtl/>
        </w:rPr>
      </w:pPr>
    </w:p>
    <w:p w14:paraId="160D9CCE" w14:textId="373E5B82" w:rsidR="00D916A8" w:rsidRPr="004A1ED3" w:rsidRDefault="00E26F85" w:rsidP="00690B62">
      <w:pPr>
        <w:bidi/>
        <w:spacing w:line="360" w:lineRule="auto"/>
        <w:ind w:left="720"/>
        <w:rPr>
          <w:rFonts w:ascii="David" w:hAnsi="David" w:cs="David"/>
          <w:rtl/>
        </w:rPr>
      </w:pPr>
      <w:bookmarkStart w:id="0" w:name="_Hlk164158702"/>
      <w:r w:rsidRPr="004A1ED3">
        <w:rPr>
          <w:rFonts w:ascii="David" w:hAnsi="David" w:cs="David"/>
          <w:rtl/>
        </w:rPr>
        <w:t xml:space="preserve">                                                                                                           </w:t>
      </w:r>
      <w:r w:rsidR="00D03437" w:rsidRPr="004A1ED3">
        <w:rPr>
          <w:rFonts w:ascii="David" w:hAnsi="David" w:cs="David"/>
          <w:rtl/>
        </w:rPr>
        <w:t>בברכה,</w:t>
      </w:r>
      <w:r w:rsidRPr="004A1ED3">
        <w:rPr>
          <w:rFonts w:ascii="David" w:hAnsi="David" w:cs="David"/>
          <w:rtl/>
        </w:rPr>
        <w:t xml:space="preserve">                                                                                                                            </w:t>
      </w:r>
      <w:r w:rsidRPr="004A1ED3">
        <w:rPr>
          <w:rFonts w:ascii="David" w:hAnsi="David" w:cs="David"/>
          <w:rtl/>
        </w:rPr>
        <w:tab/>
      </w:r>
      <w:r w:rsidRPr="004A1ED3">
        <w:rPr>
          <w:rFonts w:ascii="David" w:hAnsi="David" w:cs="David"/>
          <w:rtl/>
        </w:rPr>
        <w:tab/>
      </w:r>
      <w:r w:rsidRPr="004A1ED3">
        <w:rPr>
          <w:rFonts w:ascii="David" w:hAnsi="David" w:cs="David"/>
          <w:rtl/>
        </w:rPr>
        <w:tab/>
      </w:r>
      <w:r w:rsidRPr="004A1ED3">
        <w:rPr>
          <w:rFonts w:ascii="David" w:hAnsi="David" w:cs="David"/>
          <w:rtl/>
        </w:rPr>
        <w:tab/>
      </w:r>
      <w:r w:rsidRPr="004A1ED3">
        <w:rPr>
          <w:rFonts w:ascii="David" w:hAnsi="David" w:cs="David"/>
          <w:rtl/>
        </w:rPr>
        <w:tab/>
      </w:r>
      <w:r w:rsidRPr="004A1ED3">
        <w:rPr>
          <w:rFonts w:ascii="David" w:hAnsi="David" w:cs="David"/>
          <w:rtl/>
        </w:rPr>
        <w:tab/>
        <w:t xml:space="preserve">                        </w:t>
      </w:r>
      <w:r w:rsidRPr="004A1ED3">
        <w:rPr>
          <w:rFonts w:ascii="David" w:hAnsi="David" w:cs="David"/>
          <w:b/>
          <w:bCs/>
          <w:rtl/>
        </w:rPr>
        <w:t xml:space="preserve">  </w:t>
      </w:r>
      <w:r w:rsidR="00D916A8" w:rsidRPr="004A1ED3">
        <w:rPr>
          <w:rFonts w:ascii="David" w:hAnsi="David" w:cs="David"/>
          <w:b/>
          <w:bCs/>
          <w:rtl/>
        </w:rPr>
        <w:t>אביב</w:t>
      </w:r>
      <w:r w:rsidRPr="004A1ED3">
        <w:rPr>
          <w:rFonts w:ascii="David" w:hAnsi="David" w:cs="David"/>
          <w:b/>
          <w:bCs/>
          <w:rtl/>
        </w:rPr>
        <w:t xml:space="preserve"> </w:t>
      </w:r>
      <w:r w:rsidR="007F3A7A" w:rsidRPr="004A1ED3">
        <w:rPr>
          <w:rFonts w:ascii="David" w:hAnsi="David" w:cs="David"/>
          <w:b/>
          <w:bCs/>
          <w:rtl/>
        </w:rPr>
        <w:t>ב</w:t>
      </w:r>
      <w:r w:rsidR="009D0880" w:rsidRPr="004A1ED3">
        <w:rPr>
          <w:rFonts w:ascii="David" w:hAnsi="David" w:cs="David"/>
          <w:b/>
          <w:bCs/>
          <w:rtl/>
        </w:rPr>
        <w:t>ל"ה</w:t>
      </w:r>
      <w:r w:rsidR="008D60B3" w:rsidRPr="004A1ED3">
        <w:rPr>
          <w:rFonts w:ascii="David" w:hAnsi="David" w:cs="David"/>
          <w:b/>
          <w:bCs/>
          <w:rtl/>
        </w:rPr>
        <w:t xml:space="preserve"> 5,7 גבעתיים</w:t>
      </w:r>
      <w:r w:rsidRPr="004A1ED3">
        <w:rPr>
          <w:rFonts w:ascii="David" w:hAnsi="David" w:cs="David"/>
          <w:b/>
          <w:bCs/>
          <w:rtl/>
        </w:rPr>
        <w:t xml:space="preserve">                                                                                     </w:t>
      </w:r>
    </w:p>
    <w:bookmarkEnd w:id="0"/>
    <w:p w14:paraId="7EAC5AF1" w14:textId="77777777" w:rsidR="00133BF1" w:rsidRDefault="00133BF1" w:rsidP="00E26F85">
      <w:pPr>
        <w:spacing w:line="360" w:lineRule="auto"/>
        <w:jc w:val="right"/>
        <w:rPr>
          <w:rFonts w:ascii="Aptos Black" w:hAnsi="Aptos Black" w:cs="David"/>
          <w:rtl/>
        </w:rPr>
      </w:pPr>
    </w:p>
    <w:p w14:paraId="2221F945" w14:textId="77777777" w:rsidR="00133BF1" w:rsidRDefault="00133BF1" w:rsidP="00E26F85">
      <w:pPr>
        <w:jc w:val="right"/>
        <w:rPr>
          <w:rFonts w:ascii="Aptos Black" w:hAnsi="Aptos Black" w:cs="David"/>
          <w:rtl/>
        </w:rPr>
      </w:pPr>
    </w:p>
    <w:p w14:paraId="0A7A3B43" w14:textId="36F0B052" w:rsidR="00133BF1" w:rsidRPr="00983DEB" w:rsidRDefault="00133BF1" w:rsidP="00E26F85">
      <w:pPr>
        <w:jc w:val="right"/>
        <w:rPr>
          <w:rFonts w:ascii="Aptos Black" w:hAnsi="Aptos Black" w:cs="David"/>
          <w:rtl/>
        </w:rPr>
      </w:pPr>
      <w:r>
        <w:rPr>
          <w:rFonts w:ascii="Aptos Black" w:hAnsi="Aptos Black" w:cs="David"/>
          <w:rtl/>
        </w:rPr>
        <w:tab/>
      </w:r>
      <w:r>
        <w:rPr>
          <w:rFonts w:ascii="Aptos Black" w:hAnsi="Aptos Black" w:cs="David"/>
          <w:rtl/>
        </w:rPr>
        <w:tab/>
      </w:r>
      <w:r>
        <w:rPr>
          <w:rFonts w:ascii="Aptos Black" w:hAnsi="Aptos Black" w:cs="David"/>
          <w:rtl/>
        </w:rPr>
        <w:tab/>
      </w:r>
      <w:r>
        <w:rPr>
          <w:rFonts w:ascii="Aptos Black" w:hAnsi="Aptos Black" w:cs="David"/>
          <w:rtl/>
        </w:rPr>
        <w:tab/>
      </w:r>
      <w:r>
        <w:rPr>
          <w:rFonts w:ascii="Aptos Black" w:hAnsi="Aptos Black" w:cs="David"/>
          <w:rtl/>
        </w:rPr>
        <w:tab/>
      </w:r>
      <w:r>
        <w:rPr>
          <w:rFonts w:ascii="Aptos Black" w:hAnsi="Aptos Black" w:cs="David"/>
          <w:rtl/>
        </w:rPr>
        <w:tab/>
      </w:r>
      <w:r>
        <w:rPr>
          <w:rFonts w:ascii="Aptos Black" w:hAnsi="Aptos Black" w:cs="David"/>
          <w:rtl/>
        </w:rPr>
        <w:tab/>
      </w:r>
      <w:r>
        <w:rPr>
          <w:rFonts w:ascii="Aptos Black" w:hAnsi="Aptos Black" w:cs="David"/>
          <w:rtl/>
        </w:rPr>
        <w:tab/>
      </w:r>
    </w:p>
    <w:p w14:paraId="03879754" w14:textId="77777777" w:rsidR="00983DEB" w:rsidRPr="00983DEB" w:rsidRDefault="00983DEB" w:rsidP="00E26F85">
      <w:pPr>
        <w:jc w:val="right"/>
        <w:rPr>
          <w:rFonts w:ascii="David" w:hAnsi="David" w:cs="David"/>
          <w:rtl/>
        </w:rPr>
      </w:pPr>
    </w:p>
    <w:p w14:paraId="2C4A67A3" w14:textId="77777777" w:rsidR="00663D98" w:rsidRDefault="00663D98" w:rsidP="00F0718D">
      <w:pPr>
        <w:rPr>
          <w:rFonts w:ascii="David" w:hAnsi="David" w:cs="David"/>
          <w:rtl/>
        </w:rPr>
      </w:pPr>
    </w:p>
    <w:p w14:paraId="0C99C045" w14:textId="77777777" w:rsidR="00663D98" w:rsidRDefault="00663D98" w:rsidP="00983DEB">
      <w:pPr>
        <w:jc w:val="right"/>
        <w:rPr>
          <w:rFonts w:ascii="David" w:hAnsi="David" w:cs="David"/>
          <w:rtl/>
        </w:rPr>
      </w:pPr>
    </w:p>
    <w:p w14:paraId="089BC3D5" w14:textId="77777777" w:rsidR="00663D98" w:rsidRPr="00983DEB" w:rsidRDefault="00663D98" w:rsidP="00983DEB">
      <w:pPr>
        <w:jc w:val="right"/>
        <w:rPr>
          <w:rFonts w:ascii="David" w:hAnsi="David" w:cs="David"/>
          <w:rtl/>
        </w:rPr>
      </w:pPr>
    </w:p>
    <w:p w14:paraId="46699B3C" w14:textId="77777777" w:rsidR="00A9604B" w:rsidRPr="00983DEB" w:rsidRDefault="00A9604B" w:rsidP="00983DEB">
      <w:pPr>
        <w:jc w:val="right"/>
        <w:rPr>
          <w:rFonts w:ascii="David" w:hAnsi="David" w:cs="David"/>
          <w:rtl/>
        </w:rPr>
      </w:pPr>
    </w:p>
    <w:p w14:paraId="229A9B2E" w14:textId="5078C351" w:rsidR="001F1BAE" w:rsidRPr="00983DEB" w:rsidRDefault="00A9604B" w:rsidP="00983DEB">
      <w:pPr>
        <w:jc w:val="right"/>
        <w:rPr>
          <w:rFonts w:ascii="David" w:hAnsi="David" w:cs="David"/>
          <w:rtl/>
        </w:rPr>
      </w:pPr>
      <w:r w:rsidRPr="00983DEB">
        <w:rPr>
          <w:rFonts w:ascii="David" w:hAnsi="David" w:cs="David"/>
          <w:rtl/>
        </w:rPr>
        <w:t xml:space="preserve">  </w:t>
      </w:r>
    </w:p>
    <w:p w14:paraId="02F2F225" w14:textId="77777777" w:rsidR="001F1BAE" w:rsidRPr="00983DEB" w:rsidRDefault="001F1BAE" w:rsidP="00983DEB">
      <w:pPr>
        <w:jc w:val="right"/>
        <w:rPr>
          <w:rFonts w:ascii="David" w:hAnsi="David" w:cs="David"/>
          <w:b/>
          <w:bCs/>
          <w:rtl/>
        </w:rPr>
      </w:pPr>
    </w:p>
    <w:p w14:paraId="0913ADE7" w14:textId="4B8B2901" w:rsidR="006446F1" w:rsidRDefault="006446F1" w:rsidP="005D2EA0">
      <w:pPr>
        <w:rPr>
          <w:rFonts w:cs="Arial"/>
          <w:b/>
          <w:bCs/>
          <w:rtl/>
        </w:rPr>
      </w:pPr>
    </w:p>
    <w:p w14:paraId="3D27A339" w14:textId="77777777" w:rsidR="006446F1" w:rsidRPr="00F51E4C" w:rsidRDefault="006446F1" w:rsidP="00F51E4C">
      <w:pPr>
        <w:jc w:val="right"/>
        <w:rPr>
          <w:b/>
          <w:bCs/>
          <w:rtl/>
        </w:rPr>
      </w:pPr>
    </w:p>
    <w:p w14:paraId="5A591DC0" w14:textId="56D00E76" w:rsidR="007D7AD8" w:rsidRPr="009147E7" w:rsidRDefault="007D7AD8" w:rsidP="00690B62">
      <w:pPr>
        <w:jc w:val="center"/>
        <w:rPr>
          <w:b/>
          <w:bCs/>
          <w:rtl/>
        </w:rPr>
      </w:pPr>
    </w:p>
    <w:sectPr w:rsidR="007D7AD8" w:rsidRPr="009147E7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318378" w14:textId="77777777" w:rsidR="00E1340B" w:rsidRDefault="00E1340B" w:rsidP="00C44C54">
      <w:r>
        <w:separator/>
      </w:r>
    </w:p>
  </w:endnote>
  <w:endnote w:type="continuationSeparator" w:id="0">
    <w:p w14:paraId="25AFC900" w14:textId="77777777" w:rsidR="00E1340B" w:rsidRDefault="00E1340B" w:rsidP="00C44C54">
      <w:r>
        <w:continuationSeparator/>
      </w:r>
    </w:p>
  </w:endnote>
  <w:endnote w:type="continuationNotice" w:id="1">
    <w:p w14:paraId="26CEF0F6" w14:textId="77777777" w:rsidR="00E1340B" w:rsidRDefault="00E134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E88565" w14:textId="77777777" w:rsidR="00C44C54" w:rsidRPr="00C44C54" w:rsidRDefault="00AB1791" w:rsidP="00C44C54">
    <w:pPr>
      <w:pStyle w:val="Footer"/>
    </w:pPr>
    <w:r w:rsidRPr="001320C6">
      <w:rPr>
        <w:noProof/>
      </w:rPr>
      <w:drawing>
        <wp:anchor distT="0" distB="0" distL="114300" distR="114300" simplePos="0" relativeHeight="251658241" behindDoc="1" locked="0" layoutInCell="1" allowOverlap="1" wp14:anchorId="6F8521CC" wp14:editId="616E8FE9">
          <wp:simplePos x="0" y="0"/>
          <wp:positionH relativeFrom="column">
            <wp:posOffset>-407406</wp:posOffset>
          </wp:positionH>
          <wp:positionV relativeFrom="paragraph">
            <wp:posOffset>244444</wp:posOffset>
          </wp:positionV>
          <wp:extent cx="6735408" cy="149676"/>
          <wp:effectExtent l="0" t="0" r="0" b="3175"/>
          <wp:wrapNone/>
          <wp:docPr id="79531091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818913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5408" cy="1496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44C54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993C0C6" wp14:editId="645751AE">
              <wp:simplePos x="0" y="0"/>
              <wp:positionH relativeFrom="column">
                <wp:posOffset>-452673</wp:posOffset>
              </wp:positionH>
              <wp:positionV relativeFrom="paragraph">
                <wp:posOffset>92427</wp:posOffset>
              </wp:positionV>
              <wp:extent cx="6808206" cy="0"/>
              <wp:effectExtent l="0" t="0" r="12065" b="12700"/>
              <wp:wrapNone/>
              <wp:docPr id="32048112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8206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2D345A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5383B42" id="Straight Connector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65pt,7.3pt" to="500.4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" strokecolor="#2d345a" strokeweight="1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A7022B" w14:textId="77777777" w:rsidR="00E1340B" w:rsidRDefault="00E1340B" w:rsidP="00C44C54">
      <w:r>
        <w:separator/>
      </w:r>
    </w:p>
  </w:footnote>
  <w:footnote w:type="continuationSeparator" w:id="0">
    <w:p w14:paraId="027B6A6E" w14:textId="77777777" w:rsidR="00E1340B" w:rsidRDefault="00E1340B" w:rsidP="00C44C54">
      <w:r>
        <w:continuationSeparator/>
      </w:r>
    </w:p>
  </w:footnote>
  <w:footnote w:type="continuationNotice" w:id="1">
    <w:p w14:paraId="704FC20F" w14:textId="77777777" w:rsidR="00E1340B" w:rsidRDefault="00E1340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C4D1AE" w14:textId="491327D1" w:rsidR="00C44C54" w:rsidRDefault="00611652">
    <w:pPr>
      <w:pStyle w:val="Header"/>
    </w:pPr>
    <w:r w:rsidRPr="000F012B">
      <w:rPr>
        <w:noProof/>
      </w:rPr>
      <w:drawing>
        <wp:anchor distT="0" distB="0" distL="114300" distR="114300" simplePos="0" relativeHeight="251658242" behindDoc="1" locked="0" layoutInCell="1" allowOverlap="1" wp14:anchorId="1F6ED761" wp14:editId="6EB9DC3B">
          <wp:simplePos x="0" y="0"/>
          <wp:positionH relativeFrom="column">
            <wp:posOffset>2493010</wp:posOffset>
          </wp:positionH>
          <wp:positionV relativeFrom="paragraph">
            <wp:posOffset>-403157</wp:posOffset>
          </wp:positionV>
          <wp:extent cx="1574987" cy="815369"/>
          <wp:effectExtent l="0" t="0" r="0" b="0"/>
          <wp:wrapNone/>
          <wp:docPr id="112013470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0090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4987" cy="8153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BAE"/>
    <w:rsid w:val="00004BE0"/>
    <w:rsid w:val="0000550E"/>
    <w:rsid w:val="00014ADE"/>
    <w:rsid w:val="000175A5"/>
    <w:rsid w:val="00017FBE"/>
    <w:rsid w:val="00020555"/>
    <w:rsid w:val="00023962"/>
    <w:rsid w:val="0002498E"/>
    <w:rsid w:val="00032519"/>
    <w:rsid w:val="000327F2"/>
    <w:rsid w:val="00032FE5"/>
    <w:rsid w:val="00035D78"/>
    <w:rsid w:val="00035F0A"/>
    <w:rsid w:val="000450CC"/>
    <w:rsid w:val="000508FE"/>
    <w:rsid w:val="00052505"/>
    <w:rsid w:val="0006493B"/>
    <w:rsid w:val="00065279"/>
    <w:rsid w:val="00065CAF"/>
    <w:rsid w:val="00065FF9"/>
    <w:rsid w:val="000827A8"/>
    <w:rsid w:val="00090ECB"/>
    <w:rsid w:val="000930CD"/>
    <w:rsid w:val="00094568"/>
    <w:rsid w:val="000A1B91"/>
    <w:rsid w:val="000A1FAF"/>
    <w:rsid w:val="000A238F"/>
    <w:rsid w:val="000A35A2"/>
    <w:rsid w:val="000A44B5"/>
    <w:rsid w:val="000B1951"/>
    <w:rsid w:val="000B1B78"/>
    <w:rsid w:val="000B2832"/>
    <w:rsid w:val="000B70B8"/>
    <w:rsid w:val="000D0FC6"/>
    <w:rsid w:val="000D1728"/>
    <w:rsid w:val="000D4AB2"/>
    <w:rsid w:val="000D6A3E"/>
    <w:rsid w:val="000E71D5"/>
    <w:rsid w:val="000F012B"/>
    <w:rsid w:val="000F3CE4"/>
    <w:rsid w:val="00100F73"/>
    <w:rsid w:val="00101977"/>
    <w:rsid w:val="00101C5E"/>
    <w:rsid w:val="00106E7D"/>
    <w:rsid w:val="001214A0"/>
    <w:rsid w:val="00123E6A"/>
    <w:rsid w:val="001278D1"/>
    <w:rsid w:val="00127F33"/>
    <w:rsid w:val="0013053C"/>
    <w:rsid w:val="00130F4B"/>
    <w:rsid w:val="00131962"/>
    <w:rsid w:val="00132696"/>
    <w:rsid w:val="00133BF1"/>
    <w:rsid w:val="00133F3B"/>
    <w:rsid w:val="001405EC"/>
    <w:rsid w:val="00142491"/>
    <w:rsid w:val="00142DA9"/>
    <w:rsid w:val="00144041"/>
    <w:rsid w:val="001465A4"/>
    <w:rsid w:val="00157EC8"/>
    <w:rsid w:val="001618CC"/>
    <w:rsid w:val="00165EF7"/>
    <w:rsid w:val="001774E5"/>
    <w:rsid w:val="00177590"/>
    <w:rsid w:val="001804FC"/>
    <w:rsid w:val="00180A23"/>
    <w:rsid w:val="00181D88"/>
    <w:rsid w:val="00183791"/>
    <w:rsid w:val="001867E0"/>
    <w:rsid w:val="001868C2"/>
    <w:rsid w:val="00187559"/>
    <w:rsid w:val="00191C5D"/>
    <w:rsid w:val="00195CEA"/>
    <w:rsid w:val="00197F89"/>
    <w:rsid w:val="001A29A9"/>
    <w:rsid w:val="001A6582"/>
    <w:rsid w:val="001A771F"/>
    <w:rsid w:val="001A7EAB"/>
    <w:rsid w:val="001C0B2A"/>
    <w:rsid w:val="001C0BDC"/>
    <w:rsid w:val="001C17BD"/>
    <w:rsid w:val="001C1C50"/>
    <w:rsid w:val="001C2948"/>
    <w:rsid w:val="001D1421"/>
    <w:rsid w:val="001D7EAA"/>
    <w:rsid w:val="001E0849"/>
    <w:rsid w:val="001E1AE5"/>
    <w:rsid w:val="001E1B8D"/>
    <w:rsid w:val="001E54FD"/>
    <w:rsid w:val="001E575E"/>
    <w:rsid w:val="001E720E"/>
    <w:rsid w:val="001F0937"/>
    <w:rsid w:val="001F0A71"/>
    <w:rsid w:val="001F1986"/>
    <w:rsid w:val="001F1BAE"/>
    <w:rsid w:val="001F1EEA"/>
    <w:rsid w:val="001F5F42"/>
    <w:rsid w:val="002005F5"/>
    <w:rsid w:val="00204F31"/>
    <w:rsid w:val="00210543"/>
    <w:rsid w:val="0022015B"/>
    <w:rsid w:val="00220B26"/>
    <w:rsid w:val="0022105F"/>
    <w:rsid w:val="00230F8A"/>
    <w:rsid w:val="002314AE"/>
    <w:rsid w:val="00237586"/>
    <w:rsid w:val="002415DD"/>
    <w:rsid w:val="00242627"/>
    <w:rsid w:val="002456BC"/>
    <w:rsid w:val="002463F7"/>
    <w:rsid w:val="00246827"/>
    <w:rsid w:val="00254946"/>
    <w:rsid w:val="00256150"/>
    <w:rsid w:val="002600F8"/>
    <w:rsid w:val="00263BA2"/>
    <w:rsid w:val="002652D0"/>
    <w:rsid w:val="002666D5"/>
    <w:rsid w:val="002700C9"/>
    <w:rsid w:val="00271E74"/>
    <w:rsid w:val="00272D59"/>
    <w:rsid w:val="00274737"/>
    <w:rsid w:val="00274EE8"/>
    <w:rsid w:val="0028046C"/>
    <w:rsid w:val="0028351B"/>
    <w:rsid w:val="002857E9"/>
    <w:rsid w:val="00286FA7"/>
    <w:rsid w:val="002910D2"/>
    <w:rsid w:val="002911DC"/>
    <w:rsid w:val="00291E48"/>
    <w:rsid w:val="002A5172"/>
    <w:rsid w:val="002A57BE"/>
    <w:rsid w:val="002A6B39"/>
    <w:rsid w:val="002B1E8A"/>
    <w:rsid w:val="002B2433"/>
    <w:rsid w:val="002B24D6"/>
    <w:rsid w:val="002B2706"/>
    <w:rsid w:val="002B2A65"/>
    <w:rsid w:val="002B4303"/>
    <w:rsid w:val="002B5C93"/>
    <w:rsid w:val="002B5CD6"/>
    <w:rsid w:val="002B6D94"/>
    <w:rsid w:val="002B753B"/>
    <w:rsid w:val="002B7D5C"/>
    <w:rsid w:val="002C3622"/>
    <w:rsid w:val="002C458E"/>
    <w:rsid w:val="002D4A3B"/>
    <w:rsid w:val="002E2BB5"/>
    <w:rsid w:val="002E3B0A"/>
    <w:rsid w:val="002E7910"/>
    <w:rsid w:val="002F200E"/>
    <w:rsid w:val="002F5A94"/>
    <w:rsid w:val="00301AC9"/>
    <w:rsid w:val="003048C7"/>
    <w:rsid w:val="0030661C"/>
    <w:rsid w:val="00313643"/>
    <w:rsid w:val="00316739"/>
    <w:rsid w:val="00317FA6"/>
    <w:rsid w:val="00320029"/>
    <w:rsid w:val="0032222C"/>
    <w:rsid w:val="00325B6F"/>
    <w:rsid w:val="00326977"/>
    <w:rsid w:val="00330FBA"/>
    <w:rsid w:val="0033337F"/>
    <w:rsid w:val="00335F0C"/>
    <w:rsid w:val="00346B72"/>
    <w:rsid w:val="0035034B"/>
    <w:rsid w:val="00351DA3"/>
    <w:rsid w:val="003702FA"/>
    <w:rsid w:val="0037090A"/>
    <w:rsid w:val="00391738"/>
    <w:rsid w:val="00391913"/>
    <w:rsid w:val="00395FC8"/>
    <w:rsid w:val="003A4230"/>
    <w:rsid w:val="003B2D4D"/>
    <w:rsid w:val="003B7A49"/>
    <w:rsid w:val="003C1B34"/>
    <w:rsid w:val="003C2F52"/>
    <w:rsid w:val="003C426E"/>
    <w:rsid w:val="003C5204"/>
    <w:rsid w:val="003D37BF"/>
    <w:rsid w:val="003D5211"/>
    <w:rsid w:val="003E441B"/>
    <w:rsid w:val="003E675F"/>
    <w:rsid w:val="003F3B42"/>
    <w:rsid w:val="00401F88"/>
    <w:rsid w:val="00404F5F"/>
    <w:rsid w:val="004062B9"/>
    <w:rsid w:val="00414030"/>
    <w:rsid w:val="00422C48"/>
    <w:rsid w:val="00437B29"/>
    <w:rsid w:val="00440E65"/>
    <w:rsid w:val="00441569"/>
    <w:rsid w:val="004472BF"/>
    <w:rsid w:val="0047010F"/>
    <w:rsid w:val="0047298E"/>
    <w:rsid w:val="0047573C"/>
    <w:rsid w:val="00484687"/>
    <w:rsid w:val="0049168A"/>
    <w:rsid w:val="00492B73"/>
    <w:rsid w:val="004A0A7B"/>
    <w:rsid w:val="004A1ED3"/>
    <w:rsid w:val="004A37D9"/>
    <w:rsid w:val="004B41EA"/>
    <w:rsid w:val="004B5B11"/>
    <w:rsid w:val="004B5CDA"/>
    <w:rsid w:val="004B7C80"/>
    <w:rsid w:val="004C3E20"/>
    <w:rsid w:val="004C3F2A"/>
    <w:rsid w:val="004D2773"/>
    <w:rsid w:val="004D5138"/>
    <w:rsid w:val="004E2CF8"/>
    <w:rsid w:val="004E6A84"/>
    <w:rsid w:val="004E7EF0"/>
    <w:rsid w:val="004F429E"/>
    <w:rsid w:val="004F532C"/>
    <w:rsid w:val="00511134"/>
    <w:rsid w:val="00511679"/>
    <w:rsid w:val="00512D0F"/>
    <w:rsid w:val="00514BB2"/>
    <w:rsid w:val="00517B70"/>
    <w:rsid w:val="00517EC3"/>
    <w:rsid w:val="00522C36"/>
    <w:rsid w:val="00522D31"/>
    <w:rsid w:val="0052666F"/>
    <w:rsid w:val="00531741"/>
    <w:rsid w:val="00533CDA"/>
    <w:rsid w:val="0053406A"/>
    <w:rsid w:val="00536A6D"/>
    <w:rsid w:val="00536AB7"/>
    <w:rsid w:val="00537E28"/>
    <w:rsid w:val="00540669"/>
    <w:rsid w:val="005457F0"/>
    <w:rsid w:val="005523B3"/>
    <w:rsid w:val="005569D8"/>
    <w:rsid w:val="00567ECF"/>
    <w:rsid w:val="005756FF"/>
    <w:rsid w:val="00585413"/>
    <w:rsid w:val="00590F0A"/>
    <w:rsid w:val="00590F5C"/>
    <w:rsid w:val="00592520"/>
    <w:rsid w:val="005A0596"/>
    <w:rsid w:val="005A199F"/>
    <w:rsid w:val="005A35B1"/>
    <w:rsid w:val="005B570B"/>
    <w:rsid w:val="005B67FA"/>
    <w:rsid w:val="005C01FD"/>
    <w:rsid w:val="005C1B90"/>
    <w:rsid w:val="005C46AE"/>
    <w:rsid w:val="005C5882"/>
    <w:rsid w:val="005C7D48"/>
    <w:rsid w:val="005D072C"/>
    <w:rsid w:val="005D2EA0"/>
    <w:rsid w:val="005D6705"/>
    <w:rsid w:val="005D7BB7"/>
    <w:rsid w:val="005E4BEE"/>
    <w:rsid w:val="005E601A"/>
    <w:rsid w:val="005F1AA2"/>
    <w:rsid w:val="006106B7"/>
    <w:rsid w:val="00611652"/>
    <w:rsid w:val="00613B03"/>
    <w:rsid w:val="0061512B"/>
    <w:rsid w:val="0062247E"/>
    <w:rsid w:val="00622D9D"/>
    <w:rsid w:val="00630268"/>
    <w:rsid w:val="006312AC"/>
    <w:rsid w:val="00631345"/>
    <w:rsid w:val="00631928"/>
    <w:rsid w:val="00632379"/>
    <w:rsid w:val="0063452F"/>
    <w:rsid w:val="00636DD9"/>
    <w:rsid w:val="006446F1"/>
    <w:rsid w:val="00645352"/>
    <w:rsid w:val="0065337A"/>
    <w:rsid w:val="006619C9"/>
    <w:rsid w:val="00662013"/>
    <w:rsid w:val="00662131"/>
    <w:rsid w:val="00663D98"/>
    <w:rsid w:val="00664F67"/>
    <w:rsid w:val="006653BB"/>
    <w:rsid w:val="00675D65"/>
    <w:rsid w:val="00681361"/>
    <w:rsid w:val="0068277A"/>
    <w:rsid w:val="00684029"/>
    <w:rsid w:val="0068421B"/>
    <w:rsid w:val="00686AFC"/>
    <w:rsid w:val="006875FF"/>
    <w:rsid w:val="00690B62"/>
    <w:rsid w:val="00694922"/>
    <w:rsid w:val="006958E7"/>
    <w:rsid w:val="0069593E"/>
    <w:rsid w:val="006A2FC1"/>
    <w:rsid w:val="006A36D0"/>
    <w:rsid w:val="006A379C"/>
    <w:rsid w:val="006A456F"/>
    <w:rsid w:val="006A4A6B"/>
    <w:rsid w:val="006A511D"/>
    <w:rsid w:val="006A782C"/>
    <w:rsid w:val="006B5076"/>
    <w:rsid w:val="006B53C4"/>
    <w:rsid w:val="006C3944"/>
    <w:rsid w:val="006C43F6"/>
    <w:rsid w:val="006C50D2"/>
    <w:rsid w:val="006C6FDE"/>
    <w:rsid w:val="006C719D"/>
    <w:rsid w:val="006D0EF3"/>
    <w:rsid w:val="006D6213"/>
    <w:rsid w:val="006E4288"/>
    <w:rsid w:val="006E4776"/>
    <w:rsid w:val="006E55ED"/>
    <w:rsid w:val="006F00BF"/>
    <w:rsid w:val="006F2CAA"/>
    <w:rsid w:val="006F373C"/>
    <w:rsid w:val="006F6275"/>
    <w:rsid w:val="007001DE"/>
    <w:rsid w:val="00701E21"/>
    <w:rsid w:val="00711934"/>
    <w:rsid w:val="007142D2"/>
    <w:rsid w:val="007153A9"/>
    <w:rsid w:val="00721749"/>
    <w:rsid w:val="00723D0E"/>
    <w:rsid w:val="00731BE9"/>
    <w:rsid w:val="00735313"/>
    <w:rsid w:val="007514E0"/>
    <w:rsid w:val="0075288E"/>
    <w:rsid w:val="00752AB7"/>
    <w:rsid w:val="00755946"/>
    <w:rsid w:val="00763E3F"/>
    <w:rsid w:val="00764317"/>
    <w:rsid w:val="007663C2"/>
    <w:rsid w:val="007706F1"/>
    <w:rsid w:val="007716C9"/>
    <w:rsid w:val="00785DBB"/>
    <w:rsid w:val="00787C27"/>
    <w:rsid w:val="0079209D"/>
    <w:rsid w:val="00792B4E"/>
    <w:rsid w:val="007953C0"/>
    <w:rsid w:val="007A1368"/>
    <w:rsid w:val="007A143F"/>
    <w:rsid w:val="007A1546"/>
    <w:rsid w:val="007A5986"/>
    <w:rsid w:val="007A78D5"/>
    <w:rsid w:val="007C1201"/>
    <w:rsid w:val="007C4F8D"/>
    <w:rsid w:val="007D1FF5"/>
    <w:rsid w:val="007D4290"/>
    <w:rsid w:val="007D4AE4"/>
    <w:rsid w:val="007D7266"/>
    <w:rsid w:val="007D7AD8"/>
    <w:rsid w:val="007D7F98"/>
    <w:rsid w:val="007F2431"/>
    <w:rsid w:val="007F3A7A"/>
    <w:rsid w:val="007F620D"/>
    <w:rsid w:val="00800AA5"/>
    <w:rsid w:val="008026E7"/>
    <w:rsid w:val="00803634"/>
    <w:rsid w:val="00811816"/>
    <w:rsid w:val="00811DF1"/>
    <w:rsid w:val="00815626"/>
    <w:rsid w:val="00826A9B"/>
    <w:rsid w:val="00827109"/>
    <w:rsid w:val="00827D0C"/>
    <w:rsid w:val="00830EF8"/>
    <w:rsid w:val="008321F0"/>
    <w:rsid w:val="00832FB0"/>
    <w:rsid w:val="00833BFD"/>
    <w:rsid w:val="00840557"/>
    <w:rsid w:val="0084447D"/>
    <w:rsid w:val="00844CB9"/>
    <w:rsid w:val="008452A3"/>
    <w:rsid w:val="00851DB8"/>
    <w:rsid w:val="0085591D"/>
    <w:rsid w:val="0086147A"/>
    <w:rsid w:val="0086228B"/>
    <w:rsid w:val="00863559"/>
    <w:rsid w:val="0087127C"/>
    <w:rsid w:val="00883A6A"/>
    <w:rsid w:val="00887883"/>
    <w:rsid w:val="00890022"/>
    <w:rsid w:val="00891066"/>
    <w:rsid w:val="0089180A"/>
    <w:rsid w:val="00891EA3"/>
    <w:rsid w:val="00893B62"/>
    <w:rsid w:val="00895271"/>
    <w:rsid w:val="00895A1A"/>
    <w:rsid w:val="008A1BAF"/>
    <w:rsid w:val="008B0DA1"/>
    <w:rsid w:val="008B239D"/>
    <w:rsid w:val="008B2AB0"/>
    <w:rsid w:val="008B2B3A"/>
    <w:rsid w:val="008B53AC"/>
    <w:rsid w:val="008B6543"/>
    <w:rsid w:val="008C072F"/>
    <w:rsid w:val="008C0A79"/>
    <w:rsid w:val="008C17B8"/>
    <w:rsid w:val="008C2F63"/>
    <w:rsid w:val="008C5241"/>
    <w:rsid w:val="008C5D81"/>
    <w:rsid w:val="008C6678"/>
    <w:rsid w:val="008D0201"/>
    <w:rsid w:val="008D215A"/>
    <w:rsid w:val="008D4976"/>
    <w:rsid w:val="008D527D"/>
    <w:rsid w:val="008D53BD"/>
    <w:rsid w:val="008D60B3"/>
    <w:rsid w:val="008E6882"/>
    <w:rsid w:val="008F7B4B"/>
    <w:rsid w:val="009001A0"/>
    <w:rsid w:val="0090366A"/>
    <w:rsid w:val="00904B01"/>
    <w:rsid w:val="00905FD4"/>
    <w:rsid w:val="00912225"/>
    <w:rsid w:val="00912688"/>
    <w:rsid w:val="009147E7"/>
    <w:rsid w:val="0093031A"/>
    <w:rsid w:val="00930FE7"/>
    <w:rsid w:val="009371B8"/>
    <w:rsid w:val="00944368"/>
    <w:rsid w:val="00944E21"/>
    <w:rsid w:val="00945942"/>
    <w:rsid w:val="009469F4"/>
    <w:rsid w:val="00951EDF"/>
    <w:rsid w:val="0095477B"/>
    <w:rsid w:val="009554F4"/>
    <w:rsid w:val="009566CC"/>
    <w:rsid w:val="00956C55"/>
    <w:rsid w:val="0095785E"/>
    <w:rsid w:val="009610FE"/>
    <w:rsid w:val="00962046"/>
    <w:rsid w:val="00962588"/>
    <w:rsid w:val="00964F7A"/>
    <w:rsid w:val="00970EA6"/>
    <w:rsid w:val="00971447"/>
    <w:rsid w:val="009718D9"/>
    <w:rsid w:val="00983DEB"/>
    <w:rsid w:val="00984645"/>
    <w:rsid w:val="00985282"/>
    <w:rsid w:val="00986253"/>
    <w:rsid w:val="00987B9A"/>
    <w:rsid w:val="00992873"/>
    <w:rsid w:val="00992B8D"/>
    <w:rsid w:val="00996434"/>
    <w:rsid w:val="00996E6C"/>
    <w:rsid w:val="00997F6B"/>
    <w:rsid w:val="009A2973"/>
    <w:rsid w:val="009B031C"/>
    <w:rsid w:val="009B141B"/>
    <w:rsid w:val="009B52A5"/>
    <w:rsid w:val="009B646F"/>
    <w:rsid w:val="009B6DDB"/>
    <w:rsid w:val="009C6E7A"/>
    <w:rsid w:val="009D05D3"/>
    <w:rsid w:val="009D0880"/>
    <w:rsid w:val="009D3291"/>
    <w:rsid w:val="009D5207"/>
    <w:rsid w:val="009D5BCE"/>
    <w:rsid w:val="009E20C1"/>
    <w:rsid w:val="009E781C"/>
    <w:rsid w:val="009F353C"/>
    <w:rsid w:val="009F510C"/>
    <w:rsid w:val="009F5432"/>
    <w:rsid w:val="00A024C6"/>
    <w:rsid w:val="00A02A3A"/>
    <w:rsid w:val="00A049F7"/>
    <w:rsid w:val="00A11196"/>
    <w:rsid w:val="00A16577"/>
    <w:rsid w:val="00A16962"/>
    <w:rsid w:val="00A17903"/>
    <w:rsid w:val="00A224E5"/>
    <w:rsid w:val="00A41E85"/>
    <w:rsid w:val="00A43B42"/>
    <w:rsid w:val="00A51AD7"/>
    <w:rsid w:val="00A556CF"/>
    <w:rsid w:val="00A56E0E"/>
    <w:rsid w:val="00A66C50"/>
    <w:rsid w:val="00A70DF6"/>
    <w:rsid w:val="00A71DF5"/>
    <w:rsid w:val="00A81639"/>
    <w:rsid w:val="00A81D72"/>
    <w:rsid w:val="00A87B3C"/>
    <w:rsid w:val="00A93E95"/>
    <w:rsid w:val="00A95414"/>
    <w:rsid w:val="00A9604B"/>
    <w:rsid w:val="00AA06A1"/>
    <w:rsid w:val="00AA489F"/>
    <w:rsid w:val="00AA4B66"/>
    <w:rsid w:val="00AB1791"/>
    <w:rsid w:val="00AB49A6"/>
    <w:rsid w:val="00AB50FE"/>
    <w:rsid w:val="00AB69E8"/>
    <w:rsid w:val="00AC5647"/>
    <w:rsid w:val="00AC7EAF"/>
    <w:rsid w:val="00AE761C"/>
    <w:rsid w:val="00AF2FDC"/>
    <w:rsid w:val="00AF44C4"/>
    <w:rsid w:val="00B00135"/>
    <w:rsid w:val="00B011DB"/>
    <w:rsid w:val="00B01693"/>
    <w:rsid w:val="00B110F0"/>
    <w:rsid w:val="00B161E6"/>
    <w:rsid w:val="00B1644D"/>
    <w:rsid w:val="00B24670"/>
    <w:rsid w:val="00B33716"/>
    <w:rsid w:val="00B3528C"/>
    <w:rsid w:val="00B50953"/>
    <w:rsid w:val="00B51E5F"/>
    <w:rsid w:val="00B52964"/>
    <w:rsid w:val="00B54D82"/>
    <w:rsid w:val="00B56E60"/>
    <w:rsid w:val="00B623B0"/>
    <w:rsid w:val="00B70C40"/>
    <w:rsid w:val="00B74521"/>
    <w:rsid w:val="00B768B5"/>
    <w:rsid w:val="00B97F04"/>
    <w:rsid w:val="00BA1DA0"/>
    <w:rsid w:val="00BB356A"/>
    <w:rsid w:val="00BB446E"/>
    <w:rsid w:val="00BB586B"/>
    <w:rsid w:val="00BC0D77"/>
    <w:rsid w:val="00BC4FB5"/>
    <w:rsid w:val="00BC53F2"/>
    <w:rsid w:val="00BD153F"/>
    <w:rsid w:val="00BD39FA"/>
    <w:rsid w:val="00BD3F1A"/>
    <w:rsid w:val="00BE2807"/>
    <w:rsid w:val="00BE32E6"/>
    <w:rsid w:val="00BE4554"/>
    <w:rsid w:val="00BF34E7"/>
    <w:rsid w:val="00BF6AB5"/>
    <w:rsid w:val="00C01220"/>
    <w:rsid w:val="00C10416"/>
    <w:rsid w:val="00C14BF3"/>
    <w:rsid w:val="00C153BE"/>
    <w:rsid w:val="00C23932"/>
    <w:rsid w:val="00C26312"/>
    <w:rsid w:val="00C36801"/>
    <w:rsid w:val="00C42611"/>
    <w:rsid w:val="00C44C54"/>
    <w:rsid w:val="00C4544F"/>
    <w:rsid w:val="00C471F8"/>
    <w:rsid w:val="00C531A0"/>
    <w:rsid w:val="00C554CE"/>
    <w:rsid w:val="00C61390"/>
    <w:rsid w:val="00C64166"/>
    <w:rsid w:val="00C7014E"/>
    <w:rsid w:val="00C73EF8"/>
    <w:rsid w:val="00C768BB"/>
    <w:rsid w:val="00C81687"/>
    <w:rsid w:val="00C834A7"/>
    <w:rsid w:val="00C838A4"/>
    <w:rsid w:val="00C8542F"/>
    <w:rsid w:val="00C910D6"/>
    <w:rsid w:val="00CA2300"/>
    <w:rsid w:val="00CA61F4"/>
    <w:rsid w:val="00CA62EB"/>
    <w:rsid w:val="00CA7A64"/>
    <w:rsid w:val="00CB4ED0"/>
    <w:rsid w:val="00CB7A0E"/>
    <w:rsid w:val="00CC5242"/>
    <w:rsid w:val="00CC57BA"/>
    <w:rsid w:val="00CD07BF"/>
    <w:rsid w:val="00CE0204"/>
    <w:rsid w:val="00CE4E53"/>
    <w:rsid w:val="00CE7C40"/>
    <w:rsid w:val="00CF0CAE"/>
    <w:rsid w:val="00CF145F"/>
    <w:rsid w:val="00CF7DB9"/>
    <w:rsid w:val="00D02E97"/>
    <w:rsid w:val="00D03437"/>
    <w:rsid w:val="00D047DB"/>
    <w:rsid w:val="00D05CF1"/>
    <w:rsid w:val="00D123F2"/>
    <w:rsid w:val="00D22E3D"/>
    <w:rsid w:val="00D23ECB"/>
    <w:rsid w:val="00D31788"/>
    <w:rsid w:val="00D37802"/>
    <w:rsid w:val="00D3790F"/>
    <w:rsid w:val="00D43D5C"/>
    <w:rsid w:val="00D44177"/>
    <w:rsid w:val="00D46F8E"/>
    <w:rsid w:val="00D473C0"/>
    <w:rsid w:val="00D50168"/>
    <w:rsid w:val="00D550C0"/>
    <w:rsid w:val="00D55A26"/>
    <w:rsid w:val="00D55EDF"/>
    <w:rsid w:val="00D61968"/>
    <w:rsid w:val="00D61E38"/>
    <w:rsid w:val="00D6418E"/>
    <w:rsid w:val="00D64DA2"/>
    <w:rsid w:val="00D67630"/>
    <w:rsid w:val="00D72021"/>
    <w:rsid w:val="00D72E57"/>
    <w:rsid w:val="00D74F14"/>
    <w:rsid w:val="00D7568A"/>
    <w:rsid w:val="00D75944"/>
    <w:rsid w:val="00D80CF5"/>
    <w:rsid w:val="00D83530"/>
    <w:rsid w:val="00D85938"/>
    <w:rsid w:val="00D90198"/>
    <w:rsid w:val="00D90F67"/>
    <w:rsid w:val="00D916A8"/>
    <w:rsid w:val="00D9594F"/>
    <w:rsid w:val="00D9659C"/>
    <w:rsid w:val="00D9717B"/>
    <w:rsid w:val="00DA041F"/>
    <w:rsid w:val="00DA2C22"/>
    <w:rsid w:val="00DA2F9A"/>
    <w:rsid w:val="00DA4A59"/>
    <w:rsid w:val="00DA7459"/>
    <w:rsid w:val="00DA7CEF"/>
    <w:rsid w:val="00DB023A"/>
    <w:rsid w:val="00DB120A"/>
    <w:rsid w:val="00DB189E"/>
    <w:rsid w:val="00DB5B3C"/>
    <w:rsid w:val="00DC1739"/>
    <w:rsid w:val="00DC5ED1"/>
    <w:rsid w:val="00DC5F69"/>
    <w:rsid w:val="00DC6E4A"/>
    <w:rsid w:val="00DD234E"/>
    <w:rsid w:val="00DE150A"/>
    <w:rsid w:val="00DE18D9"/>
    <w:rsid w:val="00DE1B3B"/>
    <w:rsid w:val="00DE67E9"/>
    <w:rsid w:val="00DF3A83"/>
    <w:rsid w:val="00DF471A"/>
    <w:rsid w:val="00DF5350"/>
    <w:rsid w:val="00E01FEB"/>
    <w:rsid w:val="00E04D2B"/>
    <w:rsid w:val="00E04DF7"/>
    <w:rsid w:val="00E1340B"/>
    <w:rsid w:val="00E1363B"/>
    <w:rsid w:val="00E150C3"/>
    <w:rsid w:val="00E16B19"/>
    <w:rsid w:val="00E17213"/>
    <w:rsid w:val="00E228D9"/>
    <w:rsid w:val="00E2317F"/>
    <w:rsid w:val="00E24838"/>
    <w:rsid w:val="00E2518C"/>
    <w:rsid w:val="00E258FA"/>
    <w:rsid w:val="00E26F85"/>
    <w:rsid w:val="00E31F82"/>
    <w:rsid w:val="00E32482"/>
    <w:rsid w:val="00E324B2"/>
    <w:rsid w:val="00E3483E"/>
    <w:rsid w:val="00E438CB"/>
    <w:rsid w:val="00E43E4C"/>
    <w:rsid w:val="00E45804"/>
    <w:rsid w:val="00E4583F"/>
    <w:rsid w:val="00E46956"/>
    <w:rsid w:val="00E51EEC"/>
    <w:rsid w:val="00E53315"/>
    <w:rsid w:val="00E55543"/>
    <w:rsid w:val="00E65582"/>
    <w:rsid w:val="00E722BD"/>
    <w:rsid w:val="00E77EAD"/>
    <w:rsid w:val="00E806B4"/>
    <w:rsid w:val="00E8368B"/>
    <w:rsid w:val="00E90C24"/>
    <w:rsid w:val="00EA0E85"/>
    <w:rsid w:val="00EA627B"/>
    <w:rsid w:val="00EB2138"/>
    <w:rsid w:val="00EB5743"/>
    <w:rsid w:val="00EC3AA0"/>
    <w:rsid w:val="00EC45DD"/>
    <w:rsid w:val="00ED4EE1"/>
    <w:rsid w:val="00ED5D40"/>
    <w:rsid w:val="00ED76B5"/>
    <w:rsid w:val="00EE6A20"/>
    <w:rsid w:val="00EF0653"/>
    <w:rsid w:val="00EF0655"/>
    <w:rsid w:val="00EF1EC4"/>
    <w:rsid w:val="00F00350"/>
    <w:rsid w:val="00F0057A"/>
    <w:rsid w:val="00F03D98"/>
    <w:rsid w:val="00F04815"/>
    <w:rsid w:val="00F0718D"/>
    <w:rsid w:val="00F11E87"/>
    <w:rsid w:val="00F1366F"/>
    <w:rsid w:val="00F157B5"/>
    <w:rsid w:val="00F16677"/>
    <w:rsid w:val="00F16B3A"/>
    <w:rsid w:val="00F17AA7"/>
    <w:rsid w:val="00F23E34"/>
    <w:rsid w:val="00F25723"/>
    <w:rsid w:val="00F37D09"/>
    <w:rsid w:val="00F4320D"/>
    <w:rsid w:val="00F477DC"/>
    <w:rsid w:val="00F47EB9"/>
    <w:rsid w:val="00F51E4C"/>
    <w:rsid w:val="00F56D38"/>
    <w:rsid w:val="00F60857"/>
    <w:rsid w:val="00F631C9"/>
    <w:rsid w:val="00F6528C"/>
    <w:rsid w:val="00F670E8"/>
    <w:rsid w:val="00F67730"/>
    <w:rsid w:val="00F71BD1"/>
    <w:rsid w:val="00F75DC6"/>
    <w:rsid w:val="00F76BDA"/>
    <w:rsid w:val="00F76C0D"/>
    <w:rsid w:val="00F8206A"/>
    <w:rsid w:val="00F85EA5"/>
    <w:rsid w:val="00F86543"/>
    <w:rsid w:val="00F93D3E"/>
    <w:rsid w:val="00F94DA1"/>
    <w:rsid w:val="00F952F3"/>
    <w:rsid w:val="00F962FE"/>
    <w:rsid w:val="00F97231"/>
    <w:rsid w:val="00FB043A"/>
    <w:rsid w:val="00FB06D8"/>
    <w:rsid w:val="00FB43A0"/>
    <w:rsid w:val="00FB6EF7"/>
    <w:rsid w:val="00FC0D07"/>
    <w:rsid w:val="00FC443F"/>
    <w:rsid w:val="00FC4DF9"/>
    <w:rsid w:val="00FD359C"/>
    <w:rsid w:val="00FD581E"/>
    <w:rsid w:val="00FE0570"/>
    <w:rsid w:val="00FE19EF"/>
    <w:rsid w:val="00FE37CD"/>
    <w:rsid w:val="00FE489C"/>
    <w:rsid w:val="00FF2279"/>
    <w:rsid w:val="00FF3215"/>
    <w:rsid w:val="00FF40B5"/>
    <w:rsid w:val="00FF5D16"/>
    <w:rsid w:val="00FF7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38A2A"/>
  <w15:chartTrackingRefBased/>
  <w15:docId w15:val="{CA746CAC-A13F-4A15-B755-50E3C5514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C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4C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4C54"/>
  </w:style>
  <w:style w:type="paragraph" w:styleId="Footer">
    <w:name w:val="footer"/>
    <w:basedOn w:val="Normal"/>
    <w:link w:val="FooterChar"/>
    <w:uiPriority w:val="99"/>
    <w:unhideWhenUsed/>
    <w:rsid w:val="00C44C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4C54"/>
  </w:style>
  <w:style w:type="paragraph" w:styleId="NoSpacing">
    <w:name w:val="No Spacing"/>
    <w:uiPriority w:val="1"/>
    <w:qFormat/>
    <w:rsid w:val="00123E6A"/>
  </w:style>
  <w:style w:type="paragraph" w:styleId="Revision">
    <w:name w:val="Revision"/>
    <w:hidden/>
    <w:uiPriority w:val="99"/>
    <w:semiHidden/>
    <w:rsid w:val="00E26F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36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tem.g\AppData\Local\Microsoft\Windows\INetCache\Content.Outlook\5T9SIHO2\&#1504;&#1497;&#1497;&#1512;%20&#1502;&#1499;&#1514;&#1489;&#1497;&#1501;%20202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נייר מכתבים 2024</Template>
  <TotalTime>1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Roei Avrahami</dc:creator>
  <cp:keywords/>
  <dc:description/>
  <cp:lastModifiedBy>Roie Tsarfati</cp:lastModifiedBy>
  <cp:revision>2</cp:revision>
  <dcterms:created xsi:type="dcterms:W3CDTF">2024-11-11T11:56:00Z</dcterms:created>
  <dcterms:modified xsi:type="dcterms:W3CDTF">2024-11-11T11:56:00Z</dcterms:modified>
</cp:coreProperties>
</file>